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9AC" w:rsidRDefault="000209AC" w:rsidP="002427BF">
      <w:pPr>
        <w:ind w:firstLine="420"/>
      </w:pPr>
    </w:p>
    <w:p w:rsidR="0035780F" w:rsidRDefault="0035780F" w:rsidP="008E2DA8">
      <w:pPr>
        <w:ind w:firstLine="420"/>
      </w:pPr>
    </w:p>
    <w:p w:rsidR="00DE7C43" w:rsidRDefault="00DE7C43" w:rsidP="008E2DA8">
      <w:pPr>
        <w:ind w:firstLine="420"/>
      </w:pPr>
    </w:p>
    <w:p w:rsidR="00DE7C43" w:rsidRDefault="00DE7C43" w:rsidP="008E2DA8">
      <w:pPr>
        <w:ind w:firstLine="420"/>
      </w:pPr>
    </w:p>
    <w:p w:rsidR="00DE7C43" w:rsidRDefault="00DE7C43" w:rsidP="008E2DA8">
      <w:pPr>
        <w:ind w:firstLine="420"/>
      </w:pPr>
    </w:p>
    <w:p w:rsidR="00DE7C43" w:rsidRDefault="00DE7C43" w:rsidP="008E2DA8">
      <w:pPr>
        <w:ind w:firstLine="420"/>
      </w:pPr>
    </w:p>
    <w:p w:rsidR="00476914" w:rsidRDefault="00476914" w:rsidP="008E2DA8">
      <w:pPr>
        <w:ind w:firstLine="420"/>
      </w:pPr>
    </w:p>
    <w:p w:rsidR="00DE7C43" w:rsidRDefault="00DE7C43" w:rsidP="008E2DA8">
      <w:pPr>
        <w:ind w:firstLine="420"/>
      </w:pPr>
    </w:p>
    <w:p w:rsidR="00C61C52" w:rsidRDefault="00DE7C43" w:rsidP="00DE7C43">
      <w:pPr>
        <w:pStyle w:val="af1"/>
        <w:spacing w:before="156" w:after="156"/>
        <w:ind w:firstLine="964"/>
      </w:pPr>
      <w:r w:rsidRPr="00DE7C43">
        <w:t>Embrace XXXXXX</w:t>
      </w:r>
    </w:p>
    <w:p w:rsidR="00DE7C43" w:rsidRDefault="00CD7209" w:rsidP="00CD7209">
      <w:pPr>
        <w:pStyle w:val="af1"/>
        <w:spacing w:before="156" w:after="156"/>
        <w:ind w:firstLine="964"/>
      </w:pPr>
      <w:r>
        <w:rPr>
          <w:rFonts w:hint="eastAsia"/>
        </w:rPr>
        <w:t>用户使用手册</w:t>
      </w:r>
    </w:p>
    <w:p w:rsidR="008B65E3" w:rsidRDefault="008B65E3" w:rsidP="008E2DA8">
      <w:pPr>
        <w:ind w:firstLine="420"/>
      </w:pPr>
    </w:p>
    <w:p w:rsidR="003612F4" w:rsidRDefault="003612F4" w:rsidP="008E2DA8">
      <w:pPr>
        <w:ind w:firstLine="420"/>
      </w:pPr>
    </w:p>
    <w:p w:rsidR="003612F4" w:rsidRDefault="003612F4" w:rsidP="008E2DA8">
      <w:pPr>
        <w:ind w:firstLine="420"/>
      </w:pPr>
    </w:p>
    <w:p w:rsidR="00CD7104" w:rsidRDefault="00CD7104" w:rsidP="008E2DA8">
      <w:pPr>
        <w:ind w:firstLine="420"/>
      </w:pPr>
    </w:p>
    <w:p w:rsidR="00CD7104" w:rsidRDefault="00CD7104" w:rsidP="008E2DA8">
      <w:pPr>
        <w:ind w:firstLine="420"/>
      </w:pPr>
    </w:p>
    <w:p w:rsidR="00CD7104" w:rsidRDefault="00CD7104" w:rsidP="008E2DA8">
      <w:pPr>
        <w:ind w:firstLine="420"/>
      </w:pPr>
    </w:p>
    <w:p w:rsidR="003612F4" w:rsidRDefault="003612F4" w:rsidP="008E2DA8">
      <w:pPr>
        <w:ind w:firstLine="420"/>
      </w:pPr>
    </w:p>
    <w:p w:rsidR="003612F4" w:rsidRDefault="003612F4" w:rsidP="008E2DA8">
      <w:pPr>
        <w:ind w:firstLine="420"/>
      </w:pPr>
    </w:p>
    <w:p w:rsidR="00F12E2C" w:rsidRDefault="00F12E2C" w:rsidP="008E2DA8">
      <w:pPr>
        <w:ind w:firstLine="420"/>
      </w:pPr>
    </w:p>
    <w:p w:rsidR="00F12E2C" w:rsidRDefault="00F12E2C" w:rsidP="008E2DA8">
      <w:pPr>
        <w:ind w:firstLine="420"/>
      </w:pPr>
    </w:p>
    <w:p w:rsidR="00F12E2C" w:rsidRDefault="00F12E2C" w:rsidP="008E2DA8">
      <w:pPr>
        <w:ind w:firstLine="420"/>
      </w:pPr>
    </w:p>
    <w:p w:rsidR="003612F4" w:rsidRDefault="003612F4" w:rsidP="008E2DA8">
      <w:pPr>
        <w:ind w:firstLine="420"/>
      </w:pPr>
    </w:p>
    <w:p w:rsidR="00A760F0" w:rsidRDefault="00A760F0" w:rsidP="00A760F0">
      <w:pPr>
        <w:pStyle w:val="af2"/>
      </w:pPr>
      <w:r>
        <w:rPr>
          <w:rFonts w:hint="eastAsia"/>
        </w:rPr>
        <w:t>共致开源（北京）信息科技有限公司</w:t>
      </w:r>
    </w:p>
    <w:p w:rsidR="003612F4" w:rsidRDefault="00A760F0" w:rsidP="00A760F0">
      <w:pPr>
        <w:pStyle w:val="af2"/>
      </w:pPr>
      <w:proofErr w:type="spellStart"/>
      <w:r>
        <w:t>EmbraceSource</w:t>
      </w:r>
      <w:proofErr w:type="spellEnd"/>
      <w:r>
        <w:t xml:space="preserve"> IT Co., Ltd.</w:t>
      </w:r>
    </w:p>
    <w:p w:rsidR="008B65E3" w:rsidRDefault="00360C02" w:rsidP="00F12E2C">
      <w:pPr>
        <w:pStyle w:val="af2"/>
      </w:pPr>
      <w:r>
        <w:rPr>
          <w:noProof/>
        </w:rPr>
        <w:drawing>
          <wp:inline distT="0" distB="0" distL="0" distR="0" wp14:anchorId="7CDC839C" wp14:editId="32B1F268">
            <wp:extent cx="1529080" cy="426136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426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2B3B" w:rsidRDefault="00EF2B3B" w:rsidP="008E2DA8">
      <w:pPr>
        <w:ind w:firstLine="420"/>
        <w:sectPr w:rsidR="00EF2B3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B65E3" w:rsidRDefault="00113D8F" w:rsidP="00113D8F">
      <w:pPr>
        <w:pStyle w:val="af"/>
        <w:spacing w:before="156" w:after="312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</w:p>
    <w:p w:rsidR="00434FDB" w:rsidRDefault="0049741B">
      <w:pPr>
        <w:pStyle w:val="TOC1"/>
        <w:ind w:firstLine="422"/>
        <w:rPr>
          <w:rFonts w:asciiTheme="minorHAnsi" w:eastAsiaTheme="minorEastAsia" w:hAnsiTheme="minorHAnsi"/>
          <w:b w:val="0"/>
          <w:noProof/>
        </w:rPr>
      </w:pPr>
      <w:r>
        <w:rPr>
          <w:rFonts w:asciiTheme="minorHAnsi" w:hAnsiTheme="minorHAnsi"/>
        </w:rP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rPr>
          <w:rFonts w:asciiTheme="minorHAnsi" w:hAnsiTheme="minorHAnsi"/>
        </w:rPr>
        <w:fldChar w:fldCharType="separate"/>
      </w:r>
      <w:hyperlink w:anchor="_Toc174526360" w:history="1">
        <w:r w:rsidR="00434FDB" w:rsidRPr="002C5E3C">
          <w:rPr>
            <w:rStyle w:val="af0"/>
            <w:noProof/>
          </w:rPr>
          <w:t xml:space="preserve">1 </w:t>
        </w:r>
        <w:r w:rsidR="00434FDB" w:rsidRPr="002C5E3C">
          <w:rPr>
            <w:rStyle w:val="af0"/>
            <w:noProof/>
          </w:rPr>
          <w:t>模板样式及其快捷键</w:t>
        </w:r>
        <w:r w:rsidR="00434FDB">
          <w:rPr>
            <w:noProof/>
            <w:webHidden/>
          </w:rPr>
          <w:tab/>
        </w:r>
        <w:r w:rsidR="00434FDB">
          <w:rPr>
            <w:noProof/>
            <w:webHidden/>
          </w:rPr>
          <w:fldChar w:fldCharType="begin"/>
        </w:r>
        <w:r w:rsidR="00434FDB">
          <w:rPr>
            <w:noProof/>
            <w:webHidden/>
          </w:rPr>
          <w:instrText xml:space="preserve"> PAGEREF _Toc174526360 \h </w:instrText>
        </w:r>
        <w:r w:rsidR="00434FDB">
          <w:rPr>
            <w:noProof/>
            <w:webHidden/>
          </w:rPr>
        </w:r>
        <w:r w:rsidR="00434FDB">
          <w:rPr>
            <w:noProof/>
            <w:webHidden/>
          </w:rPr>
          <w:fldChar w:fldCharType="separate"/>
        </w:r>
        <w:r w:rsidR="00434FDB">
          <w:rPr>
            <w:noProof/>
            <w:webHidden/>
          </w:rPr>
          <w:t>1</w:t>
        </w:r>
        <w:r w:rsidR="00434FDB"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1" w:history="1">
        <w:r w:rsidRPr="002C5E3C">
          <w:rPr>
            <w:rStyle w:val="af0"/>
            <w:noProof/>
          </w:rPr>
          <w:t xml:space="preserve">1.1 </w:t>
        </w:r>
        <w:r w:rsidRPr="002C5E3C">
          <w:rPr>
            <w:rStyle w:val="af0"/>
            <w:noProof/>
          </w:rPr>
          <w:t>标题（</w:t>
        </w:r>
        <w:r w:rsidRPr="002C5E3C">
          <w:rPr>
            <w:rStyle w:val="af0"/>
            <w:noProof/>
          </w:rPr>
          <w:t>1-7</w:t>
        </w:r>
        <w:r w:rsidRPr="002C5E3C">
          <w:rPr>
            <w:rStyle w:val="af0"/>
            <w:noProof/>
          </w:rPr>
          <w:t>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2" w:history="1">
        <w:r w:rsidRPr="002C5E3C">
          <w:rPr>
            <w:rStyle w:val="af0"/>
            <w:noProof/>
          </w:rPr>
          <w:t xml:space="preserve">1.2 </w:t>
        </w:r>
        <w:r w:rsidRPr="002C5E3C">
          <w:rPr>
            <w:rStyle w:val="af0"/>
            <w:noProof/>
          </w:rPr>
          <w:t>正文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3" w:history="1">
        <w:r w:rsidRPr="002C5E3C">
          <w:rPr>
            <w:rStyle w:val="af0"/>
            <w:noProof/>
          </w:rPr>
          <w:t xml:space="preserve">1.3 </w:t>
        </w:r>
        <w:r w:rsidRPr="002C5E3C">
          <w:rPr>
            <w:rStyle w:val="af0"/>
            <w:noProof/>
          </w:rPr>
          <w:t>图形及其图注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4" w:history="1">
        <w:r w:rsidRPr="002C5E3C">
          <w:rPr>
            <w:rStyle w:val="af0"/>
            <w:noProof/>
          </w:rPr>
          <w:t xml:space="preserve">1.4 </w:t>
        </w:r>
        <w:r w:rsidRPr="002C5E3C">
          <w:rPr>
            <w:rStyle w:val="af0"/>
            <w:noProof/>
          </w:rPr>
          <w:t>表格及其表注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5" w:history="1">
        <w:r w:rsidRPr="002C5E3C">
          <w:rPr>
            <w:rStyle w:val="af0"/>
            <w:noProof/>
          </w:rPr>
          <w:t xml:space="preserve">1.5 </w:t>
        </w:r>
        <w:r w:rsidRPr="002C5E3C">
          <w:rPr>
            <w:rStyle w:val="af0"/>
            <w:noProof/>
          </w:rPr>
          <w:t>代码段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6" w:history="1">
        <w:r w:rsidRPr="002C5E3C">
          <w:rPr>
            <w:rStyle w:val="af0"/>
            <w:noProof/>
          </w:rPr>
          <w:t xml:space="preserve">1.6 </w:t>
        </w:r>
        <w:r w:rsidRPr="002C5E3C">
          <w:rPr>
            <w:rStyle w:val="af0"/>
            <w:noProof/>
          </w:rPr>
          <w:t>有序列表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7" w:history="1">
        <w:r w:rsidRPr="002C5E3C">
          <w:rPr>
            <w:rStyle w:val="af0"/>
            <w:noProof/>
          </w:rPr>
          <w:t xml:space="preserve">1.7 </w:t>
        </w:r>
        <w:r w:rsidRPr="002C5E3C">
          <w:rPr>
            <w:rStyle w:val="af0"/>
            <w:noProof/>
          </w:rPr>
          <w:t>无序列表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68" w:history="1">
        <w:r w:rsidRPr="002C5E3C">
          <w:rPr>
            <w:rStyle w:val="af0"/>
            <w:noProof/>
          </w:rPr>
          <w:t xml:space="preserve">1.8 </w:t>
        </w:r>
        <w:r w:rsidRPr="002C5E3C">
          <w:rPr>
            <w:rStyle w:val="af0"/>
            <w:noProof/>
          </w:rPr>
          <w:t>修改快捷键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1"/>
        <w:ind w:firstLine="422"/>
        <w:rPr>
          <w:rFonts w:asciiTheme="minorHAnsi" w:eastAsiaTheme="minorEastAsia" w:hAnsiTheme="minorHAnsi"/>
          <w:b w:val="0"/>
          <w:noProof/>
        </w:rPr>
      </w:pPr>
      <w:hyperlink w:anchor="_Toc174526369" w:history="1">
        <w:r w:rsidRPr="002C5E3C">
          <w:rPr>
            <w:rStyle w:val="af0"/>
            <w:noProof/>
          </w:rPr>
          <w:t xml:space="preserve">2 </w:t>
        </w:r>
        <w:r w:rsidRPr="002C5E3C">
          <w:rPr>
            <w:rStyle w:val="af0"/>
            <w:noProof/>
          </w:rPr>
          <w:t>一级标题（第二章标题）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70" w:history="1">
        <w:r w:rsidRPr="002C5E3C">
          <w:rPr>
            <w:rStyle w:val="af0"/>
            <w:noProof/>
          </w:rPr>
          <w:t xml:space="preserve">2.1 </w:t>
        </w:r>
        <w:r w:rsidRPr="002C5E3C">
          <w:rPr>
            <w:rStyle w:val="af0"/>
            <w:noProof/>
          </w:rPr>
          <w:t>二级标题</w:t>
        </w:r>
        <w:r w:rsidRPr="002C5E3C">
          <w:rPr>
            <w:rStyle w:val="af0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71" w:history="1">
        <w:r w:rsidRPr="002C5E3C">
          <w:rPr>
            <w:rStyle w:val="af0"/>
            <w:noProof/>
          </w:rPr>
          <w:t xml:space="preserve">2.2 </w:t>
        </w:r>
        <w:r w:rsidRPr="002C5E3C">
          <w:rPr>
            <w:rStyle w:val="af0"/>
            <w:noProof/>
          </w:rPr>
          <w:t>二级标题</w:t>
        </w:r>
        <w:r w:rsidRPr="002C5E3C">
          <w:rPr>
            <w:rStyle w:val="af0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1"/>
        <w:ind w:firstLine="422"/>
        <w:rPr>
          <w:rFonts w:asciiTheme="minorHAnsi" w:eastAsiaTheme="minorEastAsia" w:hAnsiTheme="minorHAnsi"/>
          <w:b w:val="0"/>
          <w:noProof/>
        </w:rPr>
      </w:pPr>
      <w:hyperlink w:anchor="_Toc174526372" w:history="1">
        <w:r w:rsidRPr="002C5E3C">
          <w:rPr>
            <w:rStyle w:val="af0"/>
            <w:noProof/>
          </w:rPr>
          <w:t xml:space="preserve">3 </w:t>
        </w:r>
        <w:r w:rsidRPr="002C5E3C">
          <w:rPr>
            <w:rStyle w:val="af0"/>
            <w:noProof/>
          </w:rPr>
          <w:t>一级标题（第三章标题）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2"/>
        <w:tabs>
          <w:tab w:val="right" w:leader="dot" w:pos="8296"/>
        </w:tabs>
        <w:ind w:left="420" w:firstLine="420"/>
        <w:rPr>
          <w:rFonts w:asciiTheme="minorHAnsi" w:eastAsiaTheme="minorEastAsia" w:hAnsiTheme="minorHAnsi"/>
          <w:noProof/>
        </w:rPr>
      </w:pPr>
      <w:hyperlink w:anchor="_Toc174526373" w:history="1">
        <w:r w:rsidRPr="002C5E3C">
          <w:rPr>
            <w:rStyle w:val="af0"/>
            <w:noProof/>
          </w:rPr>
          <w:t xml:space="preserve">3.1 </w:t>
        </w:r>
        <w:r w:rsidRPr="002C5E3C">
          <w:rPr>
            <w:rStyle w:val="af0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4FDB" w:rsidRDefault="00434FDB">
      <w:pPr>
        <w:pStyle w:val="TOC3"/>
        <w:tabs>
          <w:tab w:val="right" w:leader="dot" w:pos="8296"/>
        </w:tabs>
        <w:ind w:left="840" w:firstLine="420"/>
        <w:rPr>
          <w:rFonts w:asciiTheme="minorHAnsi" w:eastAsiaTheme="minorEastAsia" w:hAnsiTheme="minorHAnsi"/>
          <w:noProof/>
        </w:rPr>
      </w:pPr>
      <w:hyperlink w:anchor="_Toc174526374" w:history="1">
        <w:r w:rsidRPr="002C5E3C">
          <w:rPr>
            <w:rStyle w:val="af0"/>
            <w:noProof/>
          </w:rPr>
          <w:t xml:space="preserve">3.1.1 </w:t>
        </w:r>
        <w:r w:rsidRPr="002C5E3C">
          <w:rPr>
            <w:rStyle w:val="af0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_Toc174526374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65E3" w:rsidRDefault="0049741B" w:rsidP="008E2DA8">
      <w:pPr>
        <w:ind w:firstLine="420"/>
      </w:pPr>
      <w:r>
        <w:fldChar w:fldCharType="end"/>
      </w:r>
    </w:p>
    <w:p w:rsidR="008B65E3" w:rsidRDefault="008B65E3" w:rsidP="008E2DA8">
      <w:pPr>
        <w:ind w:firstLine="420"/>
      </w:pPr>
    </w:p>
    <w:p w:rsidR="0035780F" w:rsidRDefault="0035780F" w:rsidP="008E2DA8">
      <w:pPr>
        <w:ind w:firstLine="420"/>
      </w:pPr>
    </w:p>
    <w:p w:rsidR="003C495A" w:rsidRDefault="003C495A" w:rsidP="008E2DA8">
      <w:pPr>
        <w:ind w:firstLine="420"/>
        <w:sectPr w:rsidR="003C495A" w:rsidSect="00D656B0">
          <w:headerReference w:type="default" r:id="rId16"/>
          <w:footerReference w:type="default" r:id="rId17"/>
          <w:pgSz w:w="11906" w:h="16838"/>
          <w:pgMar w:top="1440" w:right="1800" w:bottom="1440" w:left="1800" w:header="624" w:footer="992" w:gutter="0"/>
          <w:pgNumType w:fmt="upperRoman" w:start="1"/>
          <w:cols w:space="425"/>
          <w:docGrid w:type="lines" w:linePitch="312"/>
        </w:sectPr>
      </w:pPr>
    </w:p>
    <w:p w:rsidR="0035780F" w:rsidRDefault="007B32C6" w:rsidP="00A62A50">
      <w:pPr>
        <w:pStyle w:val="1"/>
      </w:pPr>
      <w:bookmarkStart w:id="0" w:name="_Toc174526360"/>
      <w:r w:rsidRPr="007B32C6">
        <w:lastRenderedPageBreak/>
        <w:t>模板样式及其快捷键</w:t>
      </w:r>
      <w:bookmarkEnd w:id="0"/>
    </w:p>
    <w:p w:rsidR="00582DCF" w:rsidRDefault="00E84265" w:rsidP="008E2DA8">
      <w:pPr>
        <w:ind w:firstLine="420"/>
      </w:pPr>
      <w:r>
        <w:rPr>
          <w:rFonts w:hint="eastAsia"/>
        </w:rPr>
        <w:t>本模板文档主要介绍公司产品手册的常用样式及其快捷键的使用。</w:t>
      </w:r>
    </w:p>
    <w:p w:rsidR="00E84265" w:rsidRDefault="00E84265" w:rsidP="008E2DA8">
      <w:pPr>
        <w:ind w:firstLine="420"/>
      </w:pPr>
      <w:r>
        <w:rPr>
          <w:rFonts w:hint="eastAsia"/>
        </w:rPr>
        <w:t>产品手册常用样式主要包括：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783064">
        <w:rPr>
          <w:rFonts w:hint="eastAsia"/>
          <w:b/>
        </w:rPr>
        <w:t>标题</w:t>
      </w:r>
      <w:r w:rsidR="001E440F" w:rsidRPr="00783064">
        <w:rPr>
          <w:rFonts w:hint="eastAsia"/>
          <w:b/>
        </w:rPr>
        <w:t>（</w:t>
      </w:r>
      <w:r w:rsidR="001E440F" w:rsidRPr="00783064">
        <w:rPr>
          <w:rFonts w:hint="eastAsia"/>
          <w:b/>
        </w:rPr>
        <w:t>1-</w:t>
      </w:r>
      <w:r w:rsidR="001E440F" w:rsidRPr="00783064">
        <w:rPr>
          <w:b/>
        </w:rPr>
        <w:t>7</w:t>
      </w:r>
      <w:r w:rsidR="001E440F" w:rsidRPr="00783064">
        <w:rPr>
          <w:rFonts w:hint="eastAsia"/>
          <w:b/>
        </w:rPr>
        <w:t>级）</w:t>
      </w:r>
      <w:r w:rsidR="0095158E">
        <w:rPr>
          <w:rFonts w:hint="eastAsia"/>
        </w:rPr>
        <w:t>，具体参见</w:t>
      </w:r>
      <w:r w:rsidR="00EE55B7">
        <w:rPr>
          <w:rFonts w:hint="eastAsia"/>
        </w:rPr>
        <w:t xml:space="preserve"> </w:t>
      </w:r>
      <w:r w:rsidR="00EE55B7" w:rsidRPr="00A13766">
        <w:rPr>
          <w:b/>
          <w:bCs/>
          <w:color w:val="0070C0"/>
        </w:rPr>
        <w:fldChar w:fldCharType="begin"/>
      </w:r>
      <w:r w:rsidR="00EE55B7" w:rsidRPr="00A13766">
        <w:rPr>
          <w:b/>
          <w:bCs/>
          <w:color w:val="0070C0"/>
        </w:rPr>
        <w:instrText xml:space="preserve"> </w:instrText>
      </w:r>
      <w:r w:rsidR="00EE55B7" w:rsidRPr="00A13766">
        <w:rPr>
          <w:rFonts w:hint="eastAsia"/>
          <w:b/>
          <w:bCs/>
          <w:color w:val="0070C0"/>
        </w:rPr>
        <w:instrText>REF _Ref121403201 \n \h</w:instrText>
      </w:r>
      <w:r w:rsidR="00EE55B7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EE55B7" w:rsidRPr="00A13766">
        <w:rPr>
          <w:b/>
          <w:bCs/>
          <w:color w:val="0070C0"/>
        </w:rPr>
      </w:r>
      <w:r w:rsidR="00EE55B7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1.1 </w:t>
      </w:r>
      <w:r w:rsidR="00EE55B7" w:rsidRPr="00A13766">
        <w:rPr>
          <w:b/>
          <w:bCs/>
          <w:color w:val="0070C0"/>
        </w:rPr>
        <w:fldChar w:fldCharType="end"/>
      </w:r>
      <w:r w:rsidR="00EE55B7" w:rsidRPr="00A13766">
        <w:rPr>
          <w:b/>
          <w:bCs/>
          <w:color w:val="0070C0"/>
        </w:rPr>
        <w:fldChar w:fldCharType="begin"/>
      </w:r>
      <w:r w:rsidR="00EE55B7" w:rsidRPr="00A13766">
        <w:rPr>
          <w:b/>
          <w:bCs/>
          <w:color w:val="0070C0"/>
        </w:rPr>
        <w:instrText xml:space="preserve"> REF _Ref121403201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EE55B7" w:rsidRPr="00A13766">
        <w:rPr>
          <w:b/>
          <w:bCs/>
          <w:color w:val="0070C0"/>
        </w:rPr>
      </w:r>
      <w:r w:rsidR="00EE55B7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标题（</w:t>
      </w:r>
      <w:r w:rsidR="0066644C" w:rsidRPr="0066644C">
        <w:rPr>
          <w:rFonts w:hint="eastAsia"/>
          <w:b/>
          <w:bCs/>
          <w:color w:val="0070C0"/>
        </w:rPr>
        <w:t>1-</w:t>
      </w:r>
      <w:r w:rsidR="0066644C" w:rsidRPr="0066644C">
        <w:rPr>
          <w:b/>
          <w:bCs/>
          <w:color w:val="0070C0"/>
        </w:rPr>
        <w:t>7</w:t>
      </w:r>
      <w:r w:rsidR="0066644C" w:rsidRPr="0066644C">
        <w:rPr>
          <w:rFonts w:hint="eastAsia"/>
          <w:b/>
          <w:bCs/>
          <w:color w:val="0070C0"/>
        </w:rPr>
        <w:t>级）</w:t>
      </w:r>
      <w:r w:rsidR="00EE55B7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783064">
        <w:rPr>
          <w:rFonts w:hint="eastAsia"/>
          <w:b/>
        </w:rPr>
        <w:t>正文</w:t>
      </w:r>
      <w:r w:rsidR="0095158E">
        <w:rPr>
          <w:rFonts w:hint="eastAsia"/>
        </w:rPr>
        <w:t>，具体参见</w:t>
      </w:r>
      <w:r w:rsidR="007A4E70">
        <w:rPr>
          <w:rFonts w:hint="eastAsia"/>
        </w:rPr>
        <w:t xml:space="preserve"> </w:t>
      </w:r>
      <w:r w:rsidR="007A4E70" w:rsidRPr="00A13766">
        <w:rPr>
          <w:b/>
          <w:bCs/>
          <w:color w:val="0070C0"/>
        </w:rPr>
        <w:fldChar w:fldCharType="begin"/>
      </w:r>
      <w:r w:rsidR="007A4E70" w:rsidRPr="00A13766">
        <w:rPr>
          <w:b/>
          <w:bCs/>
          <w:color w:val="0070C0"/>
        </w:rPr>
        <w:instrText xml:space="preserve"> </w:instrText>
      </w:r>
      <w:r w:rsidR="007A4E70" w:rsidRPr="00A13766">
        <w:rPr>
          <w:rFonts w:hint="eastAsia"/>
          <w:b/>
          <w:bCs/>
          <w:color w:val="0070C0"/>
        </w:rPr>
        <w:instrText>REF _Ref121403221 \n \h</w:instrText>
      </w:r>
      <w:r w:rsidR="007A4E70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7A4E70" w:rsidRPr="00A13766">
        <w:rPr>
          <w:b/>
          <w:bCs/>
          <w:color w:val="0070C0"/>
        </w:rPr>
      </w:r>
      <w:r w:rsidR="007A4E70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1.2 </w:t>
      </w:r>
      <w:r w:rsidR="007A4E70" w:rsidRPr="00A13766">
        <w:rPr>
          <w:b/>
          <w:bCs/>
          <w:color w:val="0070C0"/>
        </w:rPr>
        <w:fldChar w:fldCharType="end"/>
      </w:r>
      <w:r w:rsidR="007A4E70" w:rsidRPr="00A13766">
        <w:rPr>
          <w:b/>
          <w:bCs/>
          <w:color w:val="0070C0"/>
        </w:rPr>
        <w:fldChar w:fldCharType="begin"/>
      </w:r>
      <w:r w:rsidR="007A4E70" w:rsidRPr="00A13766">
        <w:rPr>
          <w:b/>
          <w:bCs/>
          <w:color w:val="0070C0"/>
        </w:rPr>
        <w:instrText xml:space="preserve"> REF _Ref121403221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7A4E70" w:rsidRPr="00A13766">
        <w:rPr>
          <w:b/>
          <w:bCs/>
          <w:color w:val="0070C0"/>
        </w:rPr>
      </w:r>
      <w:r w:rsidR="007A4E70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正文</w:t>
      </w:r>
      <w:r w:rsidR="007A4E70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783064">
        <w:rPr>
          <w:rFonts w:hint="eastAsia"/>
          <w:b/>
        </w:rPr>
        <w:t>图形及其图注（包括图形、图注）</w:t>
      </w:r>
      <w:r w:rsidR="0095158E">
        <w:rPr>
          <w:rFonts w:hint="eastAsia"/>
        </w:rPr>
        <w:t>，具体参见</w:t>
      </w:r>
      <w:r w:rsidR="007A4E70">
        <w:rPr>
          <w:rFonts w:hint="eastAsia"/>
        </w:rPr>
        <w:t xml:space="preserve"> </w:t>
      </w:r>
      <w:r w:rsidR="007A4E70" w:rsidRPr="00A13766">
        <w:rPr>
          <w:b/>
          <w:bCs/>
          <w:color w:val="0070C0"/>
        </w:rPr>
        <w:fldChar w:fldCharType="begin"/>
      </w:r>
      <w:r w:rsidR="007A4E70" w:rsidRPr="00A13766">
        <w:rPr>
          <w:b/>
          <w:bCs/>
          <w:color w:val="0070C0"/>
        </w:rPr>
        <w:instrText xml:space="preserve"> </w:instrText>
      </w:r>
      <w:r w:rsidR="007A4E70" w:rsidRPr="00A13766">
        <w:rPr>
          <w:rFonts w:hint="eastAsia"/>
          <w:b/>
          <w:bCs/>
          <w:color w:val="0070C0"/>
        </w:rPr>
        <w:instrText>REF _Ref121403245 \n \h</w:instrText>
      </w:r>
      <w:r w:rsidR="007A4E70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7A4E70" w:rsidRPr="00A13766">
        <w:rPr>
          <w:b/>
          <w:bCs/>
          <w:color w:val="0070C0"/>
        </w:rPr>
      </w:r>
      <w:r w:rsidR="007A4E70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1.3 </w:t>
      </w:r>
      <w:r w:rsidR="007A4E70" w:rsidRPr="00A13766">
        <w:rPr>
          <w:b/>
          <w:bCs/>
          <w:color w:val="0070C0"/>
        </w:rPr>
        <w:fldChar w:fldCharType="end"/>
      </w:r>
      <w:r w:rsidR="007A4E70" w:rsidRPr="00A13766">
        <w:rPr>
          <w:b/>
          <w:bCs/>
          <w:color w:val="0070C0"/>
        </w:rPr>
        <w:fldChar w:fldCharType="begin"/>
      </w:r>
      <w:r w:rsidR="007A4E70" w:rsidRPr="00A13766">
        <w:rPr>
          <w:b/>
          <w:bCs/>
          <w:color w:val="0070C0"/>
        </w:rPr>
        <w:instrText xml:space="preserve"> REF _Ref121403245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7A4E70" w:rsidRPr="00A13766">
        <w:rPr>
          <w:b/>
          <w:bCs/>
          <w:color w:val="0070C0"/>
        </w:rPr>
      </w:r>
      <w:r w:rsidR="007A4E70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图形及其图注</w:t>
      </w:r>
      <w:r w:rsidR="007A4E70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783064">
        <w:rPr>
          <w:rFonts w:hint="eastAsia"/>
          <w:b/>
        </w:rPr>
        <w:t>表格及其表注（包括</w:t>
      </w:r>
      <w:r w:rsidR="002D5A29" w:rsidRPr="00783064">
        <w:rPr>
          <w:rFonts w:hint="eastAsia"/>
          <w:b/>
        </w:rPr>
        <w:t>表注、</w:t>
      </w:r>
      <w:r w:rsidRPr="00783064">
        <w:rPr>
          <w:rFonts w:hint="eastAsia"/>
          <w:b/>
        </w:rPr>
        <w:t>表格框架、</w:t>
      </w:r>
      <w:r w:rsidR="00361330">
        <w:rPr>
          <w:rFonts w:hint="eastAsia"/>
          <w:b/>
        </w:rPr>
        <w:t>表头</w:t>
      </w:r>
      <w:r w:rsidRPr="00783064">
        <w:rPr>
          <w:rFonts w:hint="eastAsia"/>
          <w:b/>
        </w:rPr>
        <w:t>字体、表内容字体）</w:t>
      </w:r>
      <w:r w:rsidR="0095158E">
        <w:rPr>
          <w:rFonts w:hint="eastAsia"/>
        </w:rPr>
        <w:t>，具体参见</w:t>
      </w:r>
      <w:r w:rsidR="00976B54">
        <w:rPr>
          <w:rFonts w:hint="eastAsia"/>
        </w:rPr>
        <w:t xml:space="preserve"> </w:t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</w:instrText>
      </w:r>
      <w:r w:rsidR="00976B54" w:rsidRPr="00A13766">
        <w:rPr>
          <w:rFonts w:hint="eastAsia"/>
          <w:b/>
          <w:bCs/>
          <w:color w:val="0070C0"/>
        </w:rPr>
        <w:instrText>REF _Ref121403295 \n \h</w:instrText>
      </w:r>
      <w:r w:rsidR="00976B54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1.4 </w:t>
      </w:r>
      <w:r w:rsidR="00976B54" w:rsidRPr="00A13766">
        <w:rPr>
          <w:b/>
          <w:bCs/>
          <w:color w:val="0070C0"/>
        </w:rPr>
        <w:fldChar w:fldCharType="end"/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REF _Ref121403295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表格及其表注</w:t>
      </w:r>
      <w:r w:rsidR="00976B54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783064">
        <w:rPr>
          <w:rFonts w:hint="eastAsia"/>
          <w:b/>
        </w:rPr>
        <w:t>代码段</w:t>
      </w:r>
      <w:r w:rsidR="0095158E">
        <w:rPr>
          <w:rFonts w:hint="eastAsia"/>
        </w:rPr>
        <w:t>，具体参见</w:t>
      </w:r>
      <w:r w:rsidR="00976B54">
        <w:rPr>
          <w:rFonts w:hint="eastAsia"/>
        </w:rPr>
        <w:t xml:space="preserve"> </w:t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</w:instrText>
      </w:r>
      <w:r w:rsidR="00976B54" w:rsidRPr="00A13766">
        <w:rPr>
          <w:rFonts w:hint="eastAsia"/>
          <w:b/>
          <w:bCs/>
          <w:color w:val="0070C0"/>
        </w:rPr>
        <w:instrText>REF _Ref121403306 \n \h</w:instrText>
      </w:r>
      <w:r w:rsidR="00976B54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1.5 </w:t>
      </w:r>
      <w:r w:rsidR="00976B54" w:rsidRPr="00A13766">
        <w:rPr>
          <w:b/>
          <w:bCs/>
          <w:color w:val="0070C0"/>
        </w:rPr>
        <w:fldChar w:fldCharType="end"/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REF _Ref121403306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代码段</w:t>
      </w:r>
      <w:r w:rsidR="00976B54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E84265" w:rsidRDefault="00E84265" w:rsidP="00CB1B30">
      <w:pPr>
        <w:pStyle w:val="a7"/>
        <w:numPr>
          <w:ilvl w:val="0"/>
          <w:numId w:val="2"/>
        </w:numPr>
        <w:ind w:firstLineChars="0"/>
      </w:pPr>
      <w:r w:rsidRPr="000F16CF">
        <w:rPr>
          <w:rFonts w:hint="eastAsia"/>
          <w:b/>
        </w:rPr>
        <w:t>有序列表</w:t>
      </w:r>
      <w:r w:rsidR="0095158E">
        <w:rPr>
          <w:rFonts w:hint="eastAsia"/>
        </w:rPr>
        <w:t>，具体参见</w:t>
      </w:r>
      <w:r w:rsidR="00AF76DE">
        <w:rPr>
          <w:rFonts w:hint="eastAsia"/>
        </w:rPr>
        <w:t xml:space="preserve"> </w:t>
      </w:r>
      <w:r w:rsidR="00AF76DE" w:rsidRPr="00A13766">
        <w:rPr>
          <w:b/>
          <w:bCs/>
          <w:color w:val="0070C0"/>
        </w:rPr>
        <w:fldChar w:fldCharType="begin"/>
      </w:r>
      <w:r w:rsidR="00AF76DE" w:rsidRPr="00A13766">
        <w:rPr>
          <w:b/>
          <w:bCs/>
          <w:color w:val="0070C0"/>
        </w:rPr>
        <w:instrText xml:space="preserve"> </w:instrText>
      </w:r>
      <w:r w:rsidR="00AF76DE" w:rsidRPr="00A13766">
        <w:rPr>
          <w:rFonts w:hint="eastAsia"/>
          <w:b/>
          <w:bCs/>
          <w:color w:val="0070C0"/>
        </w:rPr>
        <w:instrText>REF _Ref121413223 \n \h</w:instrText>
      </w:r>
      <w:r w:rsidR="00AF76DE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AF76DE" w:rsidRPr="00A13766">
        <w:rPr>
          <w:b/>
          <w:bCs/>
          <w:color w:val="0070C0"/>
        </w:rPr>
      </w:r>
      <w:r w:rsidR="00AF76DE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1.6 </w:t>
      </w:r>
      <w:r w:rsidR="00AF76DE" w:rsidRPr="00A13766">
        <w:rPr>
          <w:b/>
          <w:bCs/>
          <w:color w:val="0070C0"/>
        </w:rPr>
        <w:fldChar w:fldCharType="end"/>
      </w:r>
      <w:r w:rsidR="00AF76DE" w:rsidRPr="00A13766">
        <w:rPr>
          <w:b/>
          <w:bCs/>
          <w:color w:val="0070C0"/>
        </w:rPr>
        <w:fldChar w:fldCharType="begin"/>
      </w:r>
      <w:r w:rsidR="00AF76DE" w:rsidRPr="00A13766">
        <w:rPr>
          <w:b/>
          <w:bCs/>
          <w:color w:val="0070C0"/>
        </w:rPr>
        <w:instrText xml:space="preserve"> REF _Ref121413225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AF76DE" w:rsidRPr="00A13766">
        <w:rPr>
          <w:b/>
          <w:bCs/>
          <w:color w:val="0070C0"/>
        </w:rPr>
      </w:r>
      <w:r w:rsidR="00AF76DE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有序列表</w:t>
      </w:r>
      <w:r w:rsidR="00AF76DE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2B3477" w:rsidRDefault="00E84265" w:rsidP="00CB1B30">
      <w:pPr>
        <w:pStyle w:val="a7"/>
        <w:numPr>
          <w:ilvl w:val="0"/>
          <w:numId w:val="2"/>
        </w:numPr>
        <w:ind w:firstLineChars="0"/>
      </w:pPr>
      <w:r w:rsidRPr="000F16CF">
        <w:rPr>
          <w:rFonts w:hint="eastAsia"/>
          <w:b/>
        </w:rPr>
        <w:t>无序列表</w:t>
      </w:r>
      <w:r w:rsidR="0095158E">
        <w:rPr>
          <w:rFonts w:hint="eastAsia"/>
        </w:rPr>
        <w:t>，具体参见</w:t>
      </w:r>
      <w:r w:rsidR="00976B54">
        <w:rPr>
          <w:rFonts w:hint="eastAsia"/>
        </w:rPr>
        <w:t xml:space="preserve"> </w:t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</w:instrText>
      </w:r>
      <w:r w:rsidR="00976B54" w:rsidRPr="00A13766">
        <w:rPr>
          <w:rFonts w:hint="eastAsia"/>
          <w:b/>
          <w:bCs/>
          <w:color w:val="0070C0"/>
        </w:rPr>
        <w:instrText>REF _Ref121403328 \n \h</w:instrText>
      </w:r>
      <w:r w:rsidR="00976B54" w:rsidRPr="00A13766">
        <w:rPr>
          <w:b/>
          <w:bCs/>
          <w:color w:val="0070C0"/>
        </w:rPr>
        <w:instrText xml:space="preserve">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1.7 </w:t>
      </w:r>
      <w:r w:rsidR="00976B54" w:rsidRPr="00A13766">
        <w:rPr>
          <w:b/>
          <w:bCs/>
          <w:color w:val="0070C0"/>
        </w:rPr>
        <w:fldChar w:fldCharType="end"/>
      </w:r>
      <w:r w:rsidR="00976B54" w:rsidRPr="00A13766">
        <w:rPr>
          <w:b/>
          <w:bCs/>
          <w:color w:val="0070C0"/>
        </w:rPr>
        <w:fldChar w:fldCharType="begin"/>
      </w:r>
      <w:r w:rsidR="00976B54" w:rsidRPr="00A13766">
        <w:rPr>
          <w:b/>
          <w:bCs/>
          <w:color w:val="0070C0"/>
        </w:rPr>
        <w:instrText xml:space="preserve"> REF _Ref121403328 \h </w:instrText>
      </w:r>
      <w:r w:rsidR="007106BB" w:rsidRPr="00A13766">
        <w:rPr>
          <w:b/>
          <w:bCs/>
          <w:color w:val="0070C0"/>
        </w:rPr>
        <w:instrText xml:space="preserve"> \* MERGEFORMAT </w:instrText>
      </w:r>
      <w:r w:rsidR="00976B54" w:rsidRPr="00A13766">
        <w:rPr>
          <w:b/>
          <w:bCs/>
          <w:color w:val="0070C0"/>
        </w:rPr>
      </w:r>
      <w:r w:rsidR="00976B54" w:rsidRPr="00A13766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无序列表</w:t>
      </w:r>
      <w:r w:rsidR="00976B54" w:rsidRPr="00A13766">
        <w:rPr>
          <w:b/>
          <w:bCs/>
          <w:color w:val="0070C0"/>
        </w:rPr>
        <w:fldChar w:fldCharType="end"/>
      </w:r>
      <w:r w:rsidR="0095158E">
        <w:rPr>
          <w:rFonts w:hint="eastAsia"/>
        </w:rPr>
        <w:t>。</w:t>
      </w:r>
    </w:p>
    <w:p w:rsidR="006B6753" w:rsidRDefault="006B6753" w:rsidP="008E2DA8">
      <w:pPr>
        <w:ind w:firstLine="420"/>
      </w:pPr>
    </w:p>
    <w:p w:rsidR="00D75545" w:rsidRPr="00005C3E" w:rsidRDefault="0095158E" w:rsidP="008E2DA8">
      <w:pPr>
        <w:ind w:firstLine="422"/>
        <w:rPr>
          <w:b/>
        </w:rPr>
      </w:pPr>
      <w:r w:rsidRPr="00005C3E">
        <w:rPr>
          <w:rFonts w:hint="eastAsia"/>
          <w:b/>
        </w:rPr>
        <w:t>说明</w:t>
      </w:r>
      <w:r w:rsidR="00476121" w:rsidRPr="00005C3E">
        <w:rPr>
          <w:rFonts w:hint="eastAsia"/>
          <w:b/>
        </w:rPr>
        <w:t>：</w:t>
      </w:r>
    </w:p>
    <w:p w:rsidR="00972DB7" w:rsidRDefault="0095158E" w:rsidP="00CB1B3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一个逻辑结构清楚的文档，建议不要超过</w:t>
      </w:r>
      <w:r>
        <w:rPr>
          <w:rFonts w:hint="eastAsia"/>
        </w:rPr>
        <w:t>3</w:t>
      </w:r>
      <w:r>
        <w:rPr>
          <w:rFonts w:hint="eastAsia"/>
        </w:rPr>
        <w:t>级标题，最多</w:t>
      </w:r>
      <w:r w:rsidR="00FC102A">
        <w:rPr>
          <w:rFonts w:hint="eastAsia"/>
        </w:rPr>
        <w:t>不要</w:t>
      </w:r>
      <w:r>
        <w:rPr>
          <w:rFonts w:hint="eastAsia"/>
        </w:rPr>
        <w:t>超过</w:t>
      </w:r>
      <w:r>
        <w:rPr>
          <w:rFonts w:hint="eastAsia"/>
        </w:rPr>
        <w:t>5</w:t>
      </w:r>
      <w:r>
        <w:rPr>
          <w:rFonts w:hint="eastAsia"/>
        </w:rPr>
        <w:t>级标题。</w:t>
      </w:r>
    </w:p>
    <w:p w:rsidR="005A5E30" w:rsidRDefault="00A810AE" w:rsidP="00CB1B3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为了样式简洁，没有设置字体加粗的样式。如果需要加粗字体，直接选中相应</w:t>
      </w:r>
      <w:r w:rsidR="008C0B07">
        <w:rPr>
          <w:rFonts w:hint="eastAsia"/>
        </w:rPr>
        <w:t>文本</w:t>
      </w:r>
      <w:r>
        <w:rPr>
          <w:rFonts w:hint="eastAsia"/>
        </w:rPr>
        <w:t>，按</w:t>
      </w:r>
      <w:proofErr w:type="spellStart"/>
      <w:r>
        <w:rPr>
          <w:rFonts w:hint="eastAsia"/>
        </w:rPr>
        <w:t>Ctrl+</w:t>
      </w:r>
      <w:r>
        <w:t>B</w:t>
      </w:r>
      <w:proofErr w:type="spellEnd"/>
      <w:r>
        <w:rPr>
          <w:rFonts w:hint="eastAsia"/>
        </w:rPr>
        <w:t>手动加粗即可。</w:t>
      </w:r>
    </w:p>
    <w:p w:rsidR="004A5127" w:rsidRDefault="00F56304" w:rsidP="00CB1B30">
      <w:pPr>
        <w:pStyle w:val="a7"/>
        <w:numPr>
          <w:ilvl w:val="0"/>
          <w:numId w:val="3"/>
        </w:numPr>
        <w:ind w:firstLineChars="0"/>
      </w:pPr>
      <w:r w:rsidRPr="00F56304">
        <w:rPr>
          <w:rFonts w:hint="eastAsia"/>
        </w:rPr>
        <w:t>如果</w:t>
      </w:r>
      <w:r>
        <w:rPr>
          <w:rFonts w:hint="eastAsia"/>
        </w:rPr>
        <w:t>某一个模板样式</w:t>
      </w:r>
      <w:r w:rsidRPr="00F56304">
        <w:rPr>
          <w:rFonts w:hint="eastAsia"/>
        </w:rPr>
        <w:t>的快捷键（比如：“代码段”样式的快捷键</w:t>
      </w:r>
      <w:proofErr w:type="spellStart"/>
      <w:r w:rsidRPr="00F56304">
        <w:t>Alt+D</w:t>
      </w:r>
      <w:proofErr w:type="spellEnd"/>
      <w:r w:rsidRPr="00F56304">
        <w:t>）已经被您电脑中其他应用优先使用，则</w:t>
      </w:r>
      <w:r w:rsidRPr="00F56304">
        <w:t>word</w:t>
      </w:r>
      <w:r w:rsidRPr="00F56304">
        <w:t>中的相应快捷键（即</w:t>
      </w:r>
      <w:proofErr w:type="spellStart"/>
      <w:r w:rsidRPr="00F56304">
        <w:t>Alt+D</w:t>
      </w:r>
      <w:proofErr w:type="spellEnd"/>
      <w:r w:rsidRPr="00F56304">
        <w:t>）会失效。此时，需要将其修改成其他未被占用的快捷键。</w:t>
      </w:r>
      <w:r>
        <w:rPr>
          <w:rFonts w:hint="eastAsia"/>
        </w:rPr>
        <w:t>具体操作请参见</w:t>
      </w:r>
      <w:r>
        <w:rPr>
          <w:rFonts w:hint="eastAsia"/>
        </w:rPr>
        <w:t xml:space="preserve"> </w:t>
      </w:r>
      <w:r w:rsidRPr="00005C3E">
        <w:rPr>
          <w:b/>
          <w:bCs/>
          <w:color w:val="0070C0"/>
        </w:rPr>
        <w:fldChar w:fldCharType="begin"/>
      </w:r>
      <w:r w:rsidRPr="00005C3E">
        <w:rPr>
          <w:b/>
          <w:bCs/>
          <w:color w:val="0070C0"/>
        </w:rPr>
        <w:instrText xml:space="preserve"> </w:instrText>
      </w:r>
      <w:r w:rsidRPr="00005C3E">
        <w:rPr>
          <w:rFonts w:hint="eastAsia"/>
          <w:b/>
          <w:bCs/>
          <w:color w:val="0070C0"/>
        </w:rPr>
        <w:instrText>REF _Ref121403927 \n \h</w:instrText>
      </w:r>
      <w:r w:rsidRPr="00005C3E">
        <w:rPr>
          <w:b/>
          <w:bCs/>
          <w:color w:val="0070C0"/>
        </w:rPr>
        <w:instrText xml:space="preserve"> </w:instrText>
      </w:r>
      <w:r w:rsidR="007106BB" w:rsidRPr="00005C3E">
        <w:rPr>
          <w:b/>
          <w:bCs/>
          <w:color w:val="0070C0"/>
        </w:rPr>
        <w:instrText xml:space="preserve"> \* MERGEFORMAT </w:instrText>
      </w:r>
      <w:r w:rsidRPr="00005C3E">
        <w:rPr>
          <w:b/>
          <w:bCs/>
          <w:color w:val="0070C0"/>
        </w:rPr>
      </w:r>
      <w:r w:rsidRPr="00005C3E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Pr="00005C3E">
        <w:rPr>
          <w:b/>
          <w:bCs/>
          <w:color w:val="0070C0"/>
        </w:rPr>
        <w:fldChar w:fldCharType="end"/>
      </w:r>
      <w:r w:rsidRPr="00005C3E">
        <w:rPr>
          <w:b/>
          <w:bCs/>
          <w:color w:val="0070C0"/>
        </w:rPr>
        <w:fldChar w:fldCharType="begin"/>
      </w:r>
      <w:r w:rsidRPr="00005C3E">
        <w:rPr>
          <w:b/>
          <w:bCs/>
          <w:color w:val="0070C0"/>
        </w:rPr>
        <w:instrText xml:space="preserve"> REF _Ref121403927 \h </w:instrText>
      </w:r>
      <w:r w:rsidR="007106BB" w:rsidRPr="00005C3E">
        <w:rPr>
          <w:b/>
          <w:bCs/>
          <w:color w:val="0070C0"/>
        </w:rPr>
        <w:instrText xml:space="preserve"> \* MERGEFORMAT </w:instrText>
      </w:r>
      <w:r w:rsidRPr="00005C3E">
        <w:rPr>
          <w:b/>
          <w:bCs/>
          <w:color w:val="0070C0"/>
        </w:rPr>
      </w:r>
      <w:r w:rsidRPr="00005C3E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Pr="00005C3E">
        <w:rPr>
          <w:b/>
          <w:bCs/>
          <w:color w:val="0070C0"/>
        </w:rPr>
        <w:fldChar w:fldCharType="end"/>
      </w:r>
      <w:r>
        <w:rPr>
          <w:rFonts w:hint="eastAsia"/>
        </w:rPr>
        <w:t>。</w:t>
      </w:r>
    </w:p>
    <w:p w:rsidR="00A2384B" w:rsidRDefault="00A2384B" w:rsidP="00670FA3">
      <w:pPr>
        <w:pStyle w:val="2"/>
      </w:pPr>
      <w:bookmarkStart w:id="1" w:name="_Ref121403201"/>
      <w:bookmarkStart w:id="2" w:name="_Toc174526361"/>
      <w:r>
        <w:rPr>
          <w:rFonts w:hint="eastAsia"/>
        </w:rPr>
        <w:t>标题（</w:t>
      </w:r>
      <w:r>
        <w:rPr>
          <w:rFonts w:hint="eastAsia"/>
        </w:rPr>
        <w:t>1-</w:t>
      </w:r>
      <w:r>
        <w:t>7</w:t>
      </w:r>
      <w:r>
        <w:rPr>
          <w:rFonts w:hint="eastAsia"/>
        </w:rPr>
        <w:t>级）</w:t>
      </w:r>
      <w:bookmarkEnd w:id="1"/>
      <w:bookmarkEnd w:id="2"/>
    </w:p>
    <w:p w:rsidR="00476121" w:rsidRDefault="007825B8" w:rsidP="008E2DA8">
      <w:pPr>
        <w:ind w:firstLine="420"/>
      </w:pPr>
      <w:r>
        <w:rPr>
          <w:rFonts w:hint="eastAsia"/>
        </w:rPr>
        <w:t>模板中设置了标题</w:t>
      </w:r>
      <w:r>
        <w:rPr>
          <w:rFonts w:hint="eastAsia"/>
        </w:rPr>
        <w:t>1</w:t>
      </w:r>
      <w:r>
        <w:rPr>
          <w:rFonts w:hint="eastAsia"/>
        </w:rPr>
        <w:t>至标题</w:t>
      </w:r>
      <w:r>
        <w:rPr>
          <w:rFonts w:hint="eastAsia"/>
        </w:rPr>
        <w:t>7</w:t>
      </w:r>
      <w:r>
        <w:rPr>
          <w:rFonts w:hint="eastAsia"/>
        </w:rPr>
        <w:t>的七级标题样式，其快捷键分别为：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1</w:t>
      </w:r>
      <w:r>
        <w:rPr>
          <w:rFonts w:hint="eastAsia"/>
        </w:rPr>
        <w:t>：</w:t>
      </w:r>
      <w:r>
        <w:t>Alt+1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2</w:t>
      </w:r>
      <w:r>
        <w:rPr>
          <w:rFonts w:hint="eastAsia"/>
        </w:rPr>
        <w:t>：</w:t>
      </w:r>
      <w:r>
        <w:t>Alt+2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3</w:t>
      </w:r>
      <w:r>
        <w:rPr>
          <w:rFonts w:hint="eastAsia"/>
        </w:rPr>
        <w:t>：</w:t>
      </w:r>
      <w:r>
        <w:t>Alt+3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4</w:t>
      </w:r>
      <w:r>
        <w:rPr>
          <w:rFonts w:hint="eastAsia"/>
        </w:rPr>
        <w:t>：</w:t>
      </w:r>
      <w:r>
        <w:t>Alt+4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5</w:t>
      </w:r>
      <w:r>
        <w:rPr>
          <w:rFonts w:hint="eastAsia"/>
        </w:rPr>
        <w:t>：</w:t>
      </w:r>
      <w:r>
        <w:t>Alt+5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标题</w:t>
      </w:r>
      <w:r>
        <w:t>6</w:t>
      </w:r>
      <w:r>
        <w:rPr>
          <w:rFonts w:hint="eastAsia"/>
        </w:rPr>
        <w:t>：</w:t>
      </w:r>
      <w:r>
        <w:t>Alt+6</w:t>
      </w:r>
    </w:p>
    <w:p w:rsidR="004A5127" w:rsidRDefault="004A5127" w:rsidP="00CB1B3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标题</w:t>
      </w:r>
      <w:r>
        <w:t>7</w:t>
      </w:r>
      <w:r>
        <w:rPr>
          <w:rFonts w:hint="eastAsia"/>
        </w:rPr>
        <w:t>：</w:t>
      </w:r>
      <w:r>
        <w:t>Alt+7</w:t>
      </w:r>
    </w:p>
    <w:p w:rsidR="00833C90" w:rsidRDefault="00833C90" w:rsidP="008E2DA8">
      <w:pPr>
        <w:ind w:firstLine="420"/>
      </w:pPr>
    </w:p>
    <w:p w:rsidR="00833C90" w:rsidRDefault="00833C90" w:rsidP="008E2DA8">
      <w:pPr>
        <w:ind w:firstLine="422"/>
      </w:pPr>
      <w:r w:rsidRPr="00833C90">
        <w:rPr>
          <w:rFonts w:hint="eastAsia"/>
          <w:b/>
          <w:bCs/>
        </w:rPr>
        <w:t>应用</w:t>
      </w:r>
      <w:r w:rsidR="008F3285">
        <w:rPr>
          <w:rFonts w:hint="eastAsia"/>
          <w:b/>
          <w:bCs/>
        </w:rPr>
        <w:t>“</w:t>
      </w:r>
      <w:r w:rsidRPr="00833C90">
        <w:rPr>
          <w:rFonts w:hint="eastAsia"/>
          <w:b/>
          <w:bCs/>
        </w:rPr>
        <w:t>标题</w:t>
      </w:r>
      <w:r w:rsidR="008F3285">
        <w:rPr>
          <w:rFonts w:hint="eastAsia"/>
          <w:b/>
          <w:bCs/>
        </w:rPr>
        <w:t>n</w:t>
      </w:r>
      <w:r w:rsidR="008F3285">
        <w:rPr>
          <w:rFonts w:hint="eastAsia"/>
          <w:b/>
          <w:bCs/>
        </w:rPr>
        <w:t>”</w:t>
      </w:r>
      <w:r w:rsidRPr="00833C90">
        <w:rPr>
          <w:rFonts w:hint="eastAsia"/>
          <w:b/>
          <w:bCs/>
        </w:rPr>
        <w:t>样式：</w:t>
      </w:r>
      <w:r w:rsidRPr="00833C90">
        <w:rPr>
          <w:rFonts w:hint="eastAsia"/>
        </w:rPr>
        <w:t>光标置于文字</w:t>
      </w:r>
      <w:r>
        <w:rPr>
          <w:rFonts w:hint="eastAsia"/>
        </w:rPr>
        <w:t>间</w:t>
      </w:r>
      <w:r w:rsidRPr="00833C90">
        <w:rPr>
          <w:rFonts w:hint="eastAsia"/>
        </w:rPr>
        <w:t>，直接按快捷键即可设置为相应标题。</w:t>
      </w:r>
    </w:p>
    <w:p w:rsidR="00833C90" w:rsidRDefault="00833C90" w:rsidP="008E2DA8">
      <w:pPr>
        <w:ind w:firstLine="420"/>
      </w:pPr>
    </w:p>
    <w:p w:rsidR="00B8623A" w:rsidRDefault="00B8623A" w:rsidP="008E2DA8">
      <w:pPr>
        <w:ind w:firstLine="422"/>
      </w:pPr>
      <w:r w:rsidRPr="00DF55F0">
        <w:rPr>
          <w:rFonts w:hint="eastAsia"/>
          <w:b/>
        </w:rPr>
        <w:t>说明：</w:t>
      </w:r>
      <w:r>
        <w:rPr>
          <w:rFonts w:hint="eastAsia"/>
        </w:rPr>
        <w:t>如果上述快捷键</w:t>
      </w:r>
      <w:r w:rsidR="00F96B90">
        <w:rPr>
          <w:rFonts w:hint="eastAsia"/>
        </w:rPr>
        <w:t>已经</w:t>
      </w:r>
      <w:r>
        <w:rPr>
          <w:rFonts w:hint="eastAsia"/>
        </w:rPr>
        <w:t>被您电脑中的其他应用</w:t>
      </w:r>
      <w:r w:rsidR="00F96B90">
        <w:rPr>
          <w:rFonts w:hint="eastAsia"/>
        </w:rPr>
        <w:t>优先</w:t>
      </w:r>
      <w:r>
        <w:rPr>
          <w:rFonts w:hint="eastAsia"/>
        </w:rPr>
        <w:t>占用，</w:t>
      </w:r>
      <w:r>
        <w:rPr>
          <w:rFonts w:hint="eastAsia"/>
        </w:rPr>
        <w:t>word</w:t>
      </w:r>
      <w:r>
        <w:rPr>
          <w:rFonts w:hint="eastAsia"/>
        </w:rPr>
        <w:t>中的相应快捷键</w:t>
      </w:r>
      <w:r w:rsidR="003F1122">
        <w:rPr>
          <w:rFonts w:hint="eastAsia"/>
        </w:rPr>
        <w:t>会失效，可以修改快捷键，</w:t>
      </w:r>
      <w:r w:rsidRPr="00B8623A">
        <w:rPr>
          <w:rFonts w:hint="eastAsia"/>
        </w:rPr>
        <w:t>具体操作请参见</w:t>
      </w:r>
      <w:r w:rsidR="003F1122">
        <w:rPr>
          <w:rFonts w:hint="eastAsia"/>
        </w:rPr>
        <w:t xml:space="preserve"> </w:t>
      </w:r>
      <w:r w:rsidR="003F1122" w:rsidRPr="007106BB">
        <w:rPr>
          <w:b/>
          <w:bCs/>
          <w:color w:val="0070C0"/>
        </w:rPr>
        <w:fldChar w:fldCharType="begin"/>
      </w:r>
      <w:r w:rsidR="003F1122" w:rsidRPr="007106BB">
        <w:rPr>
          <w:b/>
          <w:bCs/>
          <w:color w:val="0070C0"/>
        </w:rPr>
        <w:instrText xml:space="preserve"> </w:instrText>
      </w:r>
      <w:r w:rsidR="003F1122" w:rsidRPr="007106BB">
        <w:rPr>
          <w:rFonts w:hint="eastAsia"/>
          <w:b/>
          <w:bCs/>
          <w:color w:val="0070C0"/>
        </w:rPr>
        <w:instrText>REF _Ref121403927 \n \h</w:instrText>
      </w:r>
      <w:r w:rsidR="003F1122" w:rsidRPr="007106BB">
        <w:rPr>
          <w:b/>
          <w:bCs/>
          <w:color w:val="0070C0"/>
        </w:rPr>
        <w:instrText xml:space="preserve"> </w:instrText>
      </w:r>
      <w:r w:rsidR="007106BB" w:rsidRPr="007106BB">
        <w:rPr>
          <w:b/>
          <w:bCs/>
          <w:color w:val="0070C0"/>
        </w:rPr>
        <w:instrText xml:space="preserve"> \* MERGEFORMAT </w:instrText>
      </w:r>
      <w:r w:rsidR="003F1122" w:rsidRPr="007106BB">
        <w:rPr>
          <w:b/>
          <w:bCs/>
          <w:color w:val="0070C0"/>
        </w:rPr>
      </w:r>
      <w:r w:rsidR="003F1122" w:rsidRPr="007106BB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="003F1122" w:rsidRPr="007106BB">
        <w:rPr>
          <w:b/>
          <w:bCs/>
          <w:color w:val="0070C0"/>
        </w:rPr>
        <w:fldChar w:fldCharType="end"/>
      </w:r>
      <w:r w:rsidR="003F1122" w:rsidRPr="007106BB">
        <w:rPr>
          <w:b/>
          <w:bCs/>
          <w:color w:val="0070C0"/>
        </w:rPr>
        <w:fldChar w:fldCharType="begin"/>
      </w:r>
      <w:r w:rsidR="003F1122" w:rsidRPr="007106BB">
        <w:rPr>
          <w:b/>
          <w:bCs/>
          <w:color w:val="0070C0"/>
        </w:rPr>
        <w:instrText xml:space="preserve"> REF _Ref121403927 \h </w:instrText>
      </w:r>
      <w:r w:rsidR="007106BB" w:rsidRPr="007106BB">
        <w:rPr>
          <w:b/>
          <w:bCs/>
          <w:color w:val="0070C0"/>
        </w:rPr>
        <w:instrText xml:space="preserve"> \* MERGEFORMAT </w:instrText>
      </w:r>
      <w:r w:rsidR="003F1122" w:rsidRPr="007106BB">
        <w:rPr>
          <w:b/>
          <w:bCs/>
          <w:color w:val="0070C0"/>
        </w:rPr>
      </w:r>
      <w:r w:rsidR="003F1122" w:rsidRPr="007106BB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="003F1122" w:rsidRPr="007106BB">
        <w:rPr>
          <w:b/>
          <w:bCs/>
          <w:color w:val="0070C0"/>
        </w:rPr>
        <w:fldChar w:fldCharType="end"/>
      </w:r>
      <w:r w:rsidRPr="00B8623A">
        <w:t>。</w:t>
      </w:r>
    </w:p>
    <w:p w:rsidR="00A2384B" w:rsidRDefault="00A2384B" w:rsidP="00670FA3">
      <w:pPr>
        <w:pStyle w:val="2"/>
      </w:pPr>
      <w:bookmarkStart w:id="3" w:name="_Ref121403221"/>
      <w:bookmarkStart w:id="4" w:name="_Toc174526362"/>
      <w:r>
        <w:rPr>
          <w:rFonts w:hint="eastAsia"/>
        </w:rPr>
        <w:t>正文</w:t>
      </w:r>
      <w:bookmarkEnd w:id="3"/>
      <w:bookmarkEnd w:id="4"/>
    </w:p>
    <w:p w:rsidR="004F5309" w:rsidRDefault="00123348" w:rsidP="008E2DA8">
      <w:pPr>
        <w:ind w:firstLine="420"/>
      </w:pPr>
      <w:r w:rsidRPr="00123348">
        <w:rPr>
          <w:rFonts w:hint="eastAsia"/>
        </w:rPr>
        <w:t>“正文”是文档正文的样式，</w:t>
      </w:r>
      <w:r w:rsidR="004F5309">
        <w:rPr>
          <w:rFonts w:hint="eastAsia"/>
        </w:rPr>
        <w:t>比如您正在看的这一段。</w:t>
      </w:r>
    </w:p>
    <w:p w:rsidR="001F6033" w:rsidRDefault="001F6033" w:rsidP="008E2DA8">
      <w:pPr>
        <w:ind w:firstLine="420"/>
      </w:pPr>
    </w:p>
    <w:p w:rsidR="00476121" w:rsidRDefault="008F3285" w:rsidP="008E2DA8">
      <w:pPr>
        <w:ind w:firstLine="422"/>
      </w:pPr>
      <w:r w:rsidRPr="008F3285">
        <w:rPr>
          <w:rFonts w:hint="eastAsia"/>
          <w:b/>
          <w:bCs/>
        </w:rPr>
        <w:t>正文的快捷键为：</w:t>
      </w:r>
      <w:proofErr w:type="spellStart"/>
      <w:r>
        <w:t>Alt+P</w:t>
      </w:r>
      <w:proofErr w:type="spellEnd"/>
      <w:r>
        <w:rPr>
          <w:rFonts w:hint="eastAsia"/>
        </w:rPr>
        <w:t>。</w:t>
      </w:r>
      <w:r>
        <w:t>光标置于文字</w:t>
      </w:r>
      <w:r w:rsidR="001F6033">
        <w:rPr>
          <w:rFonts w:hint="eastAsia"/>
        </w:rPr>
        <w:t>间</w:t>
      </w:r>
      <w:r>
        <w:t>，直接按</w:t>
      </w:r>
      <w:proofErr w:type="spellStart"/>
      <w:r>
        <w:t>Alt+P</w:t>
      </w:r>
      <w:proofErr w:type="spellEnd"/>
      <w:r>
        <w:t>，即可设置为：</w:t>
      </w:r>
      <w:r>
        <w:rPr>
          <w:rFonts w:hint="eastAsia"/>
        </w:rPr>
        <w:t>首行缩进</w:t>
      </w:r>
      <w:r>
        <w:t>2</w:t>
      </w:r>
      <w:r>
        <w:t>字符，</w:t>
      </w:r>
      <w:r>
        <w:t>1.5</w:t>
      </w:r>
      <w:r>
        <w:t>倍行距，宋体</w:t>
      </w:r>
      <w:r>
        <w:rPr>
          <w:rFonts w:hint="eastAsia"/>
        </w:rPr>
        <w:t>，</w:t>
      </w:r>
      <w:r>
        <w:t>五号</w:t>
      </w:r>
      <w:r>
        <w:rPr>
          <w:rFonts w:hint="eastAsia"/>
        </w:rPr>
        <w:t>。</w:t>
      </w:r>
    </w:p>
    <w:p w:rsidR="008F3285" w:rsidRPr="004F5309" w:rsidRDefault="008F3285" w:rsidP="008E2DA8">
      <w:pPr>
        <w:ind w:firstLine="420"/>
      </w:pPr>
    </w:p>
    <w:p w:rsidR="009A6029" w:rsidRPr="00753828" w:rsidRDefault="008F3285" w:rsidP="008E2DA8">
      <w:pPr>
        <w:ind w:firstLine="422"/>
        <w:rPr>
          <w:b/>
        </w:rPr>
      </w:pPr>
      <w:r w:rsidRPr="00753828">
        <w:rPr>
          <w:rFonts w:hint="eastAsia"/>
          <w:b/>
        </w:rPr>
        <w:t>说明：</w:t>
      </w:r>
    </w:p>
    <w:p w:rsidR="009A6029" w:rsidRDefault="009A6029" w:rsidP="00CB1B30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为了样式简洁，没有设置字体加粗的样式。如果需要加粗字体，直接选中相应</w:t>
      </w:r>
      <w:r w:rsidR="006C26FD">
        <w:rPr>
          <w:rFonts w:hint="eastAsia"/>
        </w:rPr>
        <w:t>文字</w:t>
      </w:r>
      <w:r>
        <w:rPr>
          <w:rFonts w:hint="eastAsia"/>
        </w:rPr>
        <w:t>，按</w:t>
      </w:r>
      <w:proofErr w:type="spellStart"/>
      <w:r>
        <w:rPr>
          <w:rFonts w:hint="eastAsia"/>
        </w:rPr>
        <w:t>Ctrl+</w:t>
      </w:r>
      <w:r>
        <w:t>B</w:t>
      </w:r>
      <w:proofErr w:type="spellEnd"/>
      <w:r>
        <w:rPr>
          <w:rFonts w:hint="eastAsia"/>
        </w:rPr>
        <w:t>手动加粗即可</w:t>
      </w:r>
    </w:p>
    <w:p w:rsidR="008F3285" w:rsidRDefault="008F3285" w:rsidP="00CB1B30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如果上述快捷键已经被您电脑中的其他应用优先占用，</w:t>
      </w:r>
      <w:r>
        <w:rPr>
          <w:rFonts w:hint="eastAsia"/>
        </w:rPr>
        <w:t>word</w:t>
      </w:r>
      <w:r>
        <w:rPr>
          <w:rFonts w:hint="eastAsia"/>
        </w:rPr>
        <w:t>中的相应快捷键会失效，可以修改快捷键，</w:t>
      </w:r>
      <w:r w:rsidRPr="00B8623A">
        <w:rPr>
          <w:rFonts w:hint="eastAsia"/>
        </w:rPr>
        <w:t>具体操作请参见</w:t>
      </w:r>
      <w:r>
        <w:rPr>
          <w:rFonts w:hint="eastAsia"/>
        </w:rPr>
        <w:t xml:space="preserve"> </w:t>
      </w:r>
      <w:r w:rsidRPr="00753828">
        <w:rPr>
          <w:b/>
          <w:bCs/>
          <w:color w:val="0070C0"/>
        </w:rPr>
        <w:fldChar w:fldCharType="begin"/>
      </w:r>
      <w:r w:rsidRPr="00753828">
        <w:rPr>
          <w:b/>
          <w:bCs/>
          <w:color w:val="0070C0"/>
        </w:rPr>
        <w:instrText xml:space="preserve"> </w:instrText>
      </w:r>
      <w:r w:rsidRPr="00753828">
        <w:rPr>
          <w:rFonts w:hint="eastAsia"/>
          <w:b/>
          <w:bCs/>
          <w:color w:val="0070C0"/>
        </w:rPr>
        <w:instrText>REF _Ref121403927 \n \h</w:instrText>
      </w:r>
      <w:r w:rsidRPr="00753828">
        <w:rPr>
          <w:b/>
          <w:bCs/>
          <w:color w:val="0070C0"/>
        </w:rPr>
        <w:instrText xml:space="preserve"> </w:instrText>
      </w:r>
      <w:r w:rsidR="007106BB" w:rsidRPr="00753828">
        <w:rPr>
          <w:b/>
          <w:bCs/>
          <w:color w:val="0070C0"/>
        </w:rPr>
        <w:instrText xml:space="preserve"> \* MERGEFORMAT </w:instrText>
      </w:r>
      <w:r w:rsidRPr="00753828">
        <w:rPr>
          <w:b/>
          <w:bCs/>
          <w:color w:val="0070C0"/>
        </w:rPr>
      </w:r>
      <w:r w:rsidRPr="00753828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Pr="00753828">
        <w:rPr>
          <w:b/>
          <w:bCs/>
          <w:color w:val="0070C0"/>
        </w:rPr>
        <w:fldChar w:fldCharType="end"/>
      </w:r>
      <w:r w:rsidRPr="00753828">
        <w:rPr>
          <w:b/>
          <w:bCs/>
          <w:color w:val="0070C0"/>
        </w:rPr>
        <w:fldChar w:fldCharType="begin"/>
      </w:r>
      <w:r w:rsidRPr="00753828">
        <w:rPr>
          <w:b/>
          <w:bCs/>
          <w:color w:val="0070C0"/>
        </w:rPr>
        <w:instrText xml:space="preserve"> REF _Ref121403927 \h </w:instrText>
      </w:r>
      <w:r w:rsidR="007106BB" w:rsidRPr="00753828">
        <w:rPr>
          <w:b/>
          <w:bCs/>
          <w:color w:val="0070C0"/>
        </w:rPr>
        <w:instrText xml:space="preserve"> \* MERGEFORMAT </w:instrText>
      </w:r>
      <w:r w:rsidRPr="00753828">
        <w:rPr>
          <w:b/>
          <w:bCs/>
          <w:color w:val="0070C0"/>
        </w:rPr>
      </w:r>
      <w:r w:rsidRPr="00753828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Pr="00753828">
        <w:rPr>
          <w:b/>
          <w:bCs/>
          <w:color w:val="0070C0"/>
        </w:rPr>
        <w:fldChar w:fldCharType="end"/>
      </w:r>
      <w:r w:rsidRPr="00B8623A">
        <w:t>。</w:t>
      </w:r>
    </w:p>
    <w:p w:rsidR="00A2384B" w:rsidRDefault="00A2384B" w:rsidP="00670FA3">
      <w:pPr>
        <w:pStyle w:val="2"/>
      </w:pPr>
      <w:bookmarkStart w:id="5" w:name="_Ref121403245"/>
      <w:bookmarkStart w:id="6" w:name="_Toc174526363"/>
      <w:r>
        <w:rPr>
          <w:rFonts w:hint="eastAsia"/>
        </w:rPr>
        <w:t>图形及其图注</w:t>
      </w:r>
      <w:bookmarkEnd w:id="5"/>
      <w:bookmarkEnd w:id="6"/>
    </w:p>
    <w:p w:rsidR="00B15B12" w:rsidRDefault="00232D23" w:rsidP="008E2DA8">
      <w:pPr>
        <w:ind w:firstLine="420"/>
      </w:pPr>
      <w:r>
        <w:rPr>
          <w:rFonts w:hint="eastAsia"/>
        </w:rPr>
        <w:t>“图形”样式和图注，建议成套使用：</w:t>
      </w:r>
      <w:r w:rsidR="00FF6006">
        <w:rPr>
          <w:rFonts w:hint="eastAsia"/>
        </w:rPr>
        <w:t>通常，</w:t>
      </w:r>
      <w:r>
        <w:rPr>
          <w:rFonts w:hint="eastAsia"/>
        </w:rPr>
        <w:t>图注在“图形”下方。</w:t>
      </w:r>
    </w:p>
    <w:p w:rsidR="00232D23" w:rsidRDefault="00342F71" w:rsidP="008E2DA8">
      <w:pPr>
        <w:ind w:firstLine="420"/>
      </w:pPr>
      <w:r>
        <w:rPr>
          <w:rFonts w:hint="eastAsia"/>
        </w:rPr>
        <w:t>具体</w:t>
      </w:r>
      <w:r w:rsidR="00A8397B">
        <w:rPr>
          <w:rFonts w:hint="eastAsia"/>
        </w:rPr>
        <w:t>示例参见本节</w:t>
      </w:r>
      <w:r w:rsidR="009B678B">
        <w:rPr>
          <w:rFonts w:hint="eastAsia"/>
        </w:rPr>
        <w:t>中</w:t>
      </w:r>
      <w:r w:rsidR="00A8397B">
        <w:rPr>
          <w:rFonts w:hint="eastAsia"/>
        </w:rPr>
        <w:t>的图形和图注。</w:t>
      </w:r>
    </w:p>
    <w:p w:rsidR="00232D23" w:rsidRPr="00232D23" w:rsidRDefault="00232D23" w:rsidP="008E2DA8">
      <w:pPr>
        <w:ind w:firstLine="420"/>
      </w:pPr>
    </w:p>
    <w:p w:rsidR="00232D23" w:rsidRDefault="00232D23" w:rsidP="008E2DA8">
      <w:pPr>
        <w:ind w:firstLine="422"/>
      </w:pPr>
      <w:r w:rsidRPr="00232D23">
        <w:rPr>
          <w:rFonts w:hint="eastAsia"/>
          <w:b/>
          <w:bCs/>
        </w:rPr>
        <w:t>“图形”的快捷键为：</w:t>
      </w:r>
      <w:proofErr w:type="spellStart"/>
      <w:r>
        <w:t>Alt+F</w:t>
      </w:r>
      <w:proofErr w:type="spellEnd"/>
      <w:r>
        <w:rPr>
          <w:rFonts w:hint="eastAsia"/>
        </w:rPr>
        <w:t>。</w:t>
      </w:r>
      <w:r>
        <w:tab/>
      </w:r>
      <w:r>
        <w:rPr>
          <w:rFonts w:hint="eastAsia"/>
        </w:rPr>
        <w:t>选中图形</w:t>
      </w:r>
      <w:r w:rsidR="009F025E">
        <w:rPr>
          <w:rFonts w:hint="eastAsia"/>
        </w:rPr>
        <w:t>后</w:t>
      </w:r>
      <w:r>
        <w:t>，直接按</w:t>
      </w:r>
      <w:proofErr w:type="spellStart"/>
      <w:r>
        <w:t>Alt+F</w:t>
      </w:r>
      <w:proofErr w:type="spellEnd"/>
      <w:r>
        <w:t>，即可设置为：</w:t>
      </w:r>
      <w:r>
        <w:rPr>
          <w:rFonts w:hint="eastAsia"/>
        </w:rPr>
        <w:t>居中显示，无缩进。</w:t>
      </w:r>
    </w:p>
    <w:p w:rsidR="00232D23" w:rsidRDefault="00232D23" w:rsidP="008E2DA8">
      <w:pPr>
        <w:ind w:firstLine="422"/>
      </w:pPr>
      <w:r w:rsidRPr="009F025E">
        <w:rPr>
          <w:rFonts w:hint="eastAsia"/>
          <w:b/>
          <w:bCs/>
        </w:rPr>
        <w:t>图注</w:t>
      </w:r>
      <w:r w:rsidR="00B15B12">
        <w:rPr>
          <w:rFonts w:hint="eastAsia"/>
          <w:b/>
          <w:bCs/>
        </w:rPr>
        <w:t>使用“题注”样式，其</w:t>
      </w:r>
      <w:r w:rsidRPr="009F025E">
        <w:rPr>
          <w:rFonts w:hint="eastAsia"/>
          <w:b/>
          <w:bCs/>
        </w:rPr>
        <w:t>快捷键为：</w:t>
      </w:r>
      <w:proofErr w:type="spellStart"/>
      <w:r>
        <w:t>Alt+T</w:t>
      </w:r>
      <w:proofErr w:type="spellEnd"/>
      <w:r w:rsidR="009F025E">
        <w:rPr>
          <w:rFonts w:hint="eastAsia"/>
        </w:rPr>
        <w:t>。光标置于图注的文字间，直接按</w:t>
      </w:r>
      <w:proofErr w:type="spellStart"/>
      <w:r w:rsidR="009F025E">
        <w:t>Alt+T</w:t>
      </w:r>
      <w:proofErr w:type="spellEnd"/>
      <w:r w:rsidR="009F025E">
        <w:rPr>
          <w:rFonts w:hint="eastAsia"/>
        </w:rPr>
        <w:t>，即可设置为：</w:t>
      </w:r>
      <w:r w:rsidR="009F025E" w:rsidRPr="009F025E">
        <w:rPr>
          <w:rFonts w:hint="eastAsia"/>
        </w:rPr>
        <w:t>居中显示，</w:t>
      </w:r>
      <w:r w:rsidR="009F025E">
        <w:rPr>
          <w:rFonts w:hint="eastAsia"/>
        </w:rPr>
        <w:t>无缩进，</w:t>
      </w:r>
      <w:r w:rsidR="009F025E" w:rsidRPr="009F025E">
        <w:t>1.5</w:t>
      </w:r>
      <w:r w:rsidR="009F025E" w:rsidRPr="009F025E">
        <w:t>倍行距，宋体五号，加粗</w:t>
      </w:r>
      <w:r w:rsidR="009F025E">
        <w:rPr>
          <w:rFonts w:hint="eastAsia"/>
        </w:rPr>
        <w:t>。</w:t>
      </w:r>
    </w:p>
    <w:p w:rsidR="00232D23" w:rsidRDefault="00A73080" w:rsidP="008E2DA8">
      <w:pPr>
        <w:ind w:firstLine="420"/>
      </w:pPr>
      <w:r>
        <w:rPr>
          <w:rFonts w:hint="eastAsia"/>
        </w:rPr>
        <w:t>如果想要</w:t>
      </w:r>
      <w:r w:rsidRPr="00A73080">
        <w:rPr>
          <w:rFonts w:hint="eastAsia"/>
          <w:b/>
          <w:bCs/>
        </w:rPr>
        <w:t>图注自动编号</w:t>
      </w:r>
      <w:r>
        <w:rPr>
          <w:rFonts w:hint="eastAsia"/>
        </w:rPr>
        <w:t>，</w:t>
      </w:r>
      <w:r w:rsidR="00BB6F21">
        <w:rPr>
          <w:rFonts w:hint="eastAsia"/>
        </w:rPr>
        <w:t>可以</w:t>
      </w:r>
      <w:r>
        <w:rPr>
          <w:rFonts w:hint="eastAsia"/>
        </w:rPr>
        <w:t>通过</w:t>
      </w:r>
      <w:r w:rsidR="00232D23">
        <w:t>“</w:t>
      </w:r>
      <w:r w:rsidR="00232D23">
        <w:t>插入题注</w:t>
      </w:r>
      <w:r w:rsidR="00232D23">
        <w:t>”</w:t>
      </w:r>
      <w:r>
        <w:rPr>
          <w:rFonts w:hint="eastAsia"/>
        </w:rPr>
        <w:t>的</w:t>
      </w:r>
      <w:r w:rsidR="00232D23">
        <w:t>方式</w:t>
      </w:r>
      <w:r w:rsidR="00980653">
        <w:rPr>
          <w:rFonts w:hint="eastAsia"/>
        </w:rPr>
        <w:t>；也可以</w:t>
      </w:r>
      <w:r w:rsidR="00980653">
        <w:rPr>
          <w:rFonts w:hint="eastAsia"/>
        </w:rPr>
        <w:t>copy</w:t>
      </w:r>
      <w:r w:rsidR="00980653">
        <w:rPr>
          <w:rFonts w:hint="eastAsia"/>
        </w:rPr>
        <w:t>其他已经自动编号的图注后再粘贴，最后写完文档后统一更新域即可。插入题注的</w:t>
      </w:r>
      <w:r>
        <w:rPr>
          <w:rFonts w:hint="eastAsia"/>
        </w:rPr>
        <w:t>具体操作如下</w:t>
      </w:r>
      <w:r w:rsidR="00980653">
        <w:rPr>
          <w:rFonts w:hint="eastAsia"/>
        </w:rPr>
        <w:t>所示</w:t>
      </w:r>
      <w:r>
        <w:rPr>
          <w:rFonts w:hint="eastAsia"/>
        </w:rPr>
        <w:t>：</w:t>
      </w:r>
    </w:p>
    <w:p w:rsidR="00A73080" w:rsidRDefault="00BB6F21" w:rsidP="008E2DA8">
      <w:pPr>
        <w:ind w:firstLine="422"/>
      </w:pPr>
      <w:r w:rsidRPr="00BB6F21">
        <w:rPr>
          <w:rFonts w:hint="eastAsia"/>
          <w:b/>
          <w:bCs/>
        </w:rPr>
        <w:t>步骤</w:t>
      </w:r>
      <w:r w:rsidRPr="00BB6F21">
        <w:rPr>
          <w:b/>
          <w:bCs/>
        </w:rPr>
        <w:t>1</w:t>
      </w:r>
      <w:r>
        <w:rPr>
          <w:rFonts w:hint="eastAsia"/>
        </w:rPr>
        <w:t>：在</w:t>
      </w:r>
      <w:r>
        <w:rPr>
          <w:rFonts w:hint="eastAsia"/>
        </w:rPr>
        <w:t>word</w:t>
      </w:r>
      <w:r>
        <w:rPr>
          <w:rFonts w:hint="eastAsia"/>
        </w:rPr>
        <w:t>菜单栏点击【引用】</w:t>
      </w:r>
      <w:r>
        <w:rPr>
          <w:rFonts w:hint="eastAsia"/>
        </w:rPr>
        <w:t>&gt;</w:t>
      </w:r>
      <w:r>
        <w:rPr>
          <w:rFonts w:hint="eastAsia"/>
        </w:rPr>
        <w:t>【插入题注】，如下图所示</w:t>
      </w:r>
      <w:r w:rsidR="00583451">
        <w:rPr>
          <w:rFonts w:hint="eastAsia"/>
        </w:rPr>
        <w:t>：</w:t>
      </w:r>
    </w:p>
    <w:p w:rsidR="00583451" w:rsidRDefault="00583451" w:rsidP="00583451">
      <w:pPr>
        <w:pStyle w:val="a8"/>
      </w:pPr>
      <w:r>
        <w:rPr>
          <w:noProof/>
        </w:rPr>
        <w:lastRenderedPageBreak/>
        <w:drawing>
          <wp:inline distT="0" distB="0" distL="0" distR="0" wp14:anchorId="4BF91D17" wp14:editId="1C70249F">
            <wp:extent cx="4925638" cy="1130300"/>
            <wp:effectExtent l="19050" t="19050" r="279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062" cy="1141871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451" w:rsidRPr="00583451" w:rsidRDefault="00583451" w:rsidP="00583451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913FDE">
        <w:t xml:space="preserve"> </w:t>
      </w:r>
      <w:r w:rsidR="00913FDE">
        <w:rPr>
          <w:rFonts w:hint="eastAsia"/>
        </w:rPr>
        <w:t>插入题注</w:t>
      </w:r>
    </w:p>
    <w:p w:rsidR="00583451" w:rsidRDefault="00583451" w:rsidP="008E2DA8">
      <w:pPr>
        <w:ind w:firstLine="422"/>
      </w:pPr>
      <w:r w:rsidRPr="00583451">
        <w:rPr>
          <w:rFonts w:hint="eastAsia"/>
          <w:b/>
          <w:bCs/>
        </w:rPr>
        <w:t>步骤</w:t>
      </w:r>
      <w:r w:rsidRPr="00583451">
        <w:rPr>
          <w:rFonts w:hint="eastAsia"/>
          <w:b/>
          <w:bCs/>
        </w:rPr>
        <w:t>2</w:t>
      </w:r>
      <w:r w:rsidRPr="00583451">
        <w:rPr>
          <w:rFonts w:hint="eastAsia"/>
          <w:b/>
          <w:bCs/>
        </w:rPr>
        <w:t>：</w:t>
      </w:r>
      <w:r>
        <w:rPr>
          <w:rFonts w:hint="eastAsia"/>
        </w:rPr>
        <w:t>在“题注”窗口中，点击【新建标签】</w:t>
      </w:r>
      <w:r w:rsidR="007C0F29">
        <w:rPr>
          <w:rFonts w:hint="eastAsia"/>
        </w:rPr>
        <w:t>按钮</w:t>
      </w:r>
      <w:r>
        <w:rPr>
          <w:rFonts w:hint="eastAsia"/>
        </w:rPr>
        <w:t>，输入图注标签“图”</w:t>
      </w:r>
      <w:r w:rsidR="007C0F29">
        <w:rPr>
          <w:rFonts w:hint="eastAsia"/>
        </w:rPr>
        <w:t>后点击【确定】按钮</w:t>
      </w:r>
      <w:r>
        <w:rPr>
          <w:rFonts w:hint="eastAsia"/>
        </w:rPr>
        <w:t>，如下图所示：</w:t>
      </w:r>
    </w:p>
    <w:p w:rsidR="00583451" w:rsidRDefault="00AA2CCF" w:rsidP="00583451">
      <w:pPr>
        <w:pStyle w:val="a8"/>
      </w:pPr>
      <w:r>
        <w:rPr>
          <w:noProof/>
        </w:rPr>
        <w:drawing>
          <wp:inline distT="0" distB="0" distL="0" distR="0" wp14:anchorId="3572AB0B" wp14:editId="1C9B5961">
            <wp:extent cx="3000375" cy="2533650"/>
            <wp:effectExtent l="19050" t="19050" r="2857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8246" cy="2540297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451" w:rsidRPr="00583451" w:rsidRDefault="00583451" w:rsidP="00583451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2</w:t>
      </w:r>
      <w:r w:rsidR="0082455A">
        <w:fldChar w:fldCharType="end"/>
      </w:r>
      <w:r w:rsidR="00913FDE">
        <w:t xml:space="preserve"> </w:t>
      </w:r>
      <w:r w:rsidR="00913FDE">
        <w:rPr>
          <w:rFonts w:hint="eastAsia"/>
        </w:rPr>
        <w:t>新建标签</w:t>
      </w:r>
    </w:p>
    <w:p w:rsidR="00232D23" w:rsidRDefault="007C0F29" w:rsidP="008E2DA8">
      <w:pPr>
        <w:ind w:firstLine="422"/>
      </w:pPr>
      <w:r w:rsidRPr="007C0F29">
        <w:rPr>
          <w:rFonts w:hint="eastAsia"/>
          <w:b/>
          <w:bCs/>
        </w:rPr>
        <w:t>步骤</w:t>
      </w:r>
      <w:r w:rsidRPr="007C0F29">
        <w:rPr>
          <w:rFonts w:hint="eastAsia"/>
          <w:b/>
          <w:bCs/>
        </w:rPr>
        <w:t>3</w:t>
      </w:r>
      <w:r w:rsidRPr="007C0F29">
        <w:rPr>
          <w:rFonts w:hint="eastAsia"/>
          <w:b/>
          <w:bCs/>
        </w:rPr>
        <w:t>：</w:t>
      </w:r>
      <w:r>
        <w:rPr>
          <w:rFonts w:hint="eastAsia"/>
        </w:rPr>
        <w:t>在“题注”窗口中，点击【编号】按钮，选中“包含章节号”前面的复选框，</w:t>
      </w:r>
      <w:r w:rsidR="000B2C51">
        <w:rPr>
          <w:rFonts w:hint="eastAsia"/>
        </w:rPr>
        <w:t>默认“章节起始样式”为标题</w:t>
      </w:r>
      <w:r w:rsidR="000B2C51">
        <w:rPr>
          <w:rFonts w:hint="eastAsia"/>
        </w:rPr>
        <w:t>1</w:t>
      </w:r>
      <w:r w:rsidR="000B2C51">
        <w:rPr>
          <w:rFonts w:hint="eastAsia"/>
        </w:rPr>
        <w:t>，无需改动，</w:t>
      </w:r>
      <w:r>
        <w:rPr>
          <w:rFonts w:hint="eastAsia"/>
        </w:rPr>
        <w:t>然后点击【确定】按钮，如下图所示。</w:t>
      </w:r>
    </w:p>
    <w:p w:rsidR="00476121" w:rsidRDefault="002540CB" w:rsidP="00583451">
      <w:pPr>
        <w:pStyle w:val="a8"/>
      </w:pPr>
      <w:r>
        <w:rPr>
          <w:noProof/>
        </w:rPr>
        <w:drawing>
          <wp:inline distT="0" distB="0" distL="0" distR="0" wp14:anchorId="77F8EB60" wp14:editId="60DA77BD">
            <wp:extent cx="2998800" cy="2293689"/>
            <wp:effectExtent l="19050" t="19050" r="1143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2293689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451" w:rsidRPr="00583451" w:rsidRDefault="00583451" w:rsidP="00583451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3</w:t>
      </w:r>
      <w:r w:rsidR="0082455A">
        <w:fldChar w:fldCharType="end"/>
      </w:r>
      <w:r w:rsidR="00913FDE">
        <w:t xml:space="preserve"> </w:t>
      </w:r>
      <w:r w:rsidR="00913FDE">
        <w:rPr>
          <w:rFonts w:hint="eastAsia"/>
        </w:rPr>
        <w:t>题注编号</w:t>
      </w:r>
    </w:p>
    <w:p w:rsidR="008D7115" w:rsidRDefault="004B2EF5" w:rsidP="008E2DA8">
      <w:pPr>
        <w:ind w:firstLine="422"/>
      </w:pPr>
      <w:r w:rsidRPr="004B2EF5">
        <w:rPr>
          <w:rFonts w:hint="eastAsia"/>
          <w:b/>
          <w:bCs/>
        </w:rPr>
        <w:t>步骤</w:t>
      </w:r>
      <w:r w:rsidRPr="004B2EF5">
        <w:rPr>
          <w:rFonts w:hint="eastAsia"/>
          <w:b/>
          <w:bCs/>
        </w:rPr>
        <w:t>4</w:t>
      </w:r>
      <w:r w:rsidRPr="004B2EF5">
        <w:rPr>
          <w:rFonts w:hint="eastAsia"/>
          <w:b/>
          <w:bCs/>
        </w:rPr>
        <w:t>：</w:t>
      </w:r>
      <w:r w:rsidRPr="004B2EF5">
        <w:rPr>
          <w:rFonts w:hint="eastAsia"/>
        </w:rPr>
        <w:t>在“题注”窗口中，点击【</w:t>
      </w:r>
      <w:r>
        <w:rPr>
          <w:rFonts w:hint="eastAsia"/>
        </w:rPr>
        <w:t>确定</w:t>
      </w:r>
      <w:r w:rsidRPr="004B2EF5">
        <w:rPr>
          <w:rFonts w:hint="eastAsia"/>
        </w:rPr>
        <w:t>】</w:t>
      </w:r>
      <w:r>
        <w:rPr>
          <w:rFonts w:hint="eastAsia"/>
        </w:rPr>
        <w:t>按钮，即可完成操作。</w:t>
      </w:r>
    </w:p>
    <w:p w:rsidR="008D7115" w:rsidRDefault="008D7115" w:rsidP="008E2DA8">
      <w:pPr>
        <w:ind w:firstLine="420"/>
      </w:pPr>
    </w:p>
    <w:p w:rsidR="003014B9" w:rsidRPr="004917E1" w:rsidRDefault="00A8041E" w:rsidP="008E2DA8">
      <w:pPr>
        <w:ind w:firstLine="422"/>
        <w:rPr>
          <w:b/>
        </w:rPr>
      </w:pPr>
      <w:r w:rsidRPr="004917E1">
        <w:rPr>
          <w:rFonts w:hint="eastAsia"/>
          <w:b/>
        </w:rPr>
        <w:lastRenderedPageBreak/>
        <w:t>说明：</w:t>
      </w:r>
    </w:p>
    <w:p w:rsidR="008D7115" w:rsidRDefault="00A8041E" w:rsidP="008E2DA8">
      <w:pPr>
        <w:ind w:firstLine="420"/>
      </w:pPr>
      <w:r>
        <w:rPr>
          <w:rFonts w:hint="eastAsia"/>
        </w:rPr>
        <w:t>如果上述快捷键已经被您电脑中的其他应用优先占用，</w:t>
      </w:r>
      <w:r>
        <w:rPr>
          <w:rFonts w:hint="eastAsia"/>
        </w:rPr>
        <w:t>word</w:t>
      </w:r>
      <w:r>
        <w:rPr>
          <w:rFonts w:hint="eastAsia"/>
        </w:rPr>
        <w:t>中的相应快捷键会失效，可以修改快捷键，</w:t>
      </w:r>
      <w:r w:rsidRPr="00B8623A">
        <w:rPr>
          <w:rFonts w:hint="eastAsia"/>
        </w:rPr>
        <w:t>具体操作请参见</w:t>
      </w:r>
      <w:r>
        <w:rPr>
          <w:rFonts w:hint="eastAsia"/>
        </w:rPr>
        <w:t xml:space="preserve"> </w:t>
      </w:r>
      <w:r w:rsidRPr="007106BB">
        <w:rPr>
          <w:b/>
          <w:bCs/>
          <w:color w:val="0070C0"/>
        </w:rPr>
        <w:fldChar w:fldCharType="begin"/>
      </w:r>
      <w:r w:rsidRPr="007106BB">
        <w:rPr>
          <w:b/>
          <w:bCs/>
          <w:color w:val="0070C0"/>
        </w:rPr>
        <w:instrText xml:space="preserve"> </w:instrText>
      </w:r>
      <w:r w:rsidRPr="007106BB">
        <w:rPr>
          <w:rFonts w:hint="eastAsia"/>
          <w:b/>
          <w:bCs/>
          <w:color w:val="0070C0"/>
        </w:rPr>
        <w:instrText>REF _Ref121403927 \n \h</w:instrText>
      </w:r>
      <w:r w:rsidRPr="007106BB">
        <w:rPr>
          <w:b/>
          <w:bCs/>
          <w:color w:val="0070C0"/>
        </w:rPr>
        <w:instrText xml:space="preserve"> </w:instrText>
      </w:r>
      <w:r w:rsidR="007106BB" w:rsidRPr="007106BB">
        <w:rPr>
          <w:b/>
          <w:bCs/>
          <w:color w:val="0070C0"/>
        </w:rPr>
        <w:instrText xml:space="preserve"> \* MERGEFORMAT </w:instrText>
      </w:r>
      <w:r w:rsidRPr="007106BB">
        <w:rPr>
          <w:b/>
          <w:bCs/>
          <w:color w:val="0070C0"/>
        </w:rPr>
      </w:r>
      <w:r w:rsidRPr="007106BB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Pr="007106BB">
        <w:rPr>
          <w:b/>
          <w:bCs/>
          <w:color w:val="0070C0"/>
        </w:rPr>
        <w:fldChar w:fldCharType="end"/>
      </w:r>
      <w:r w:rsidRPr="007106BB">
        <w:rPr>
          <w:b/>
          <w:bCs/>
          <w:color w:val="0070C0"/>
        </w:rPr>
        <w:fldChar w:fldCharType="begin"/>
      </w:r>
      <w:r w:rsidRPr="007106BB">
        <w:rPr>
          <w:b/>
          <w:bCs/>
          <w:color w:val="0070C0"/>
        </w:rPr>
        <w:instrText xml:space="preserve"> REF _Ref121403927 \h </w:instrText>
      </w:r>
      <w:r w:rsidR="007106BB" w:rsidRPr="007106BB">
        <w:rPr>
          <w:b/>
          <w:bCs/>
          <w:color w:val="0070C0"/>
        </w:rPr>
        <w:instrText xml:space="preserve"> \* MERGEFORMAT </w:instrText>
      </w:r>
      <w:r w:rsidRPr="007106BB">
        <w:rPr>
          <w:b/>
          <w:bCs/>
          <w:color w:val="0070C0"/>
        </w:rPr>
      </w:r>
      <w:r w:rsidRPr="007106BB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Pr="007106BB">
        <w:rPr>
          <w:b/>
          <w:bCs/>
          <w:color w:val="0070C0"/>
        </w:rPr>
        <w:fldChar w:fldCharType="end"/>
      </w:r>
      <w:r w:rsidRPr="00B8623A">
        <w:t>。</w:t>
      </w:r>
    </w:p>
    <w:p w:rsidR="00A2384B" w:rsidRDefault="00A2384B" w:rsidP="00670FA3">
      <w:pPr>
        <w:pStyle w:val="2"/>
      </w:pPr>
      <w:bookmarkStart w:id="7" w:name="_Ref121403295"/>
      <w:bookmarkStart w:id="8" w:name="_Toc174526364"/>
      <w:r>
        <w:rPr>
          <w:rFonts w:hint="eastAsia"/>
        </w:rPr>
        <w:t>表格及其表注</w:t>
      </w:r>
      <w:bookmarkEnd w:id="7"/>
      <w:bookmarkEnd w:id="8"/>
    </w:p>
    <w:p w:rsidR="00623436" w:rsidRDefault="00623436" w:rsidP="008E2DA8">
      <w:pPr>
        <w:ind w:firstLine="420"/>
      </w:pPr>
      <w:r>
        <w:rPr>
          <w:rFonts w:hint="eastAsia"/>
        </w:rPr>
        <w:t>表注和表格样式，建议成套使用：通常，表注在表格上方。</w:t>
      </w:r>
    </w:p>
    <w:p w:rsidR="00623436" w:rsidRDefault="00623436" w:rsidP="008E2DA8">
      <w:pPr>
        <w:ind w:firstLine="420"/>
      </w:pPr>
    </w:p>
    <w:p w:rsidR="00B94ADD" w:rsidRDefault="00623436" w:rsidP="008E2DA8">
      <w:pPr>
        <w:ind w:firstLine="422"/>
      </w:pPr>
      <w:r w:rsidRPr="00623436">
        <w:rPr>
          <w:rFonts w:hint="eastAsia"/>
          <w:b/>
          <w:bCs/>
        </w:rPr>
        <w:t>表注使用“题注”样式，其快捷键为：</w:t>
      </w:r>
      <w:proofErr w:type="spellStart"/>
      <w:r w:rsidRPr="00623436">
        <w:t>Alt+T</w:t>
      </w:r>
      <w:proofErr w:type="spellEnd"/>
      <w:r w:rsidRPr="00623436">
        <w:t>。光标置于</w:t>
      </w:r>
      <w:r>
        <w:rPr>
          <w:rFonts w:hint="eastAsia"/>
        </w:rPr>
        <w:t>表注</w:t>
      </w:r>
      <w:r w:rsidRPr="00623436">
        <w:t>的文字间，直接按</w:t>
      </w:r>
      <w:proofErr w:type="spellStart"/>
      <w:r w:rsidRPr="00623436">
        <w:t>Alt+T</w:t>
      </w:r>
      <w:proofErr w:type="spellEnd"/>
      <w:r w:rsidRPr="00623436">
        <w:t>，即可设置为：居中显示，无缩进，</w:t>
      </w:r>
      <w:r w:rsidRPr="00623436">
        <w:t>1.5</w:t>
      </w:r>
      <w:r w:rsidRPr="00623436">
        <w:t>倍行距，宋体五号，加粗。</w:t>
      </w:r>
    </w:p>
    <w:p w:rsidR="0023657C" w:rsidRDefault="00861548" w:rsidP="008E2DA8">
      <w:pPr>
        <w:ind w:firstLine="420"/>
      </w:pPr>
      <w:r>
        <w:rPr>
          <w:rFonts w:hint="eastAsia"/>
        </w:rPr>
        <w:t>表格样式包括</w:t>
      </w:r>
      <w:r w:rsidR="0023657C">
        <w:rPr>
          <w:rFonts w:hint="eastAsia"/>
        </w:rPr>
        <w:t>三部分</w:t>
      </w:r>
      <w:r>
        <w:rPr>
          <w:rFonts w:hint="eastAsia"/>
        </w:rPr>
        <w:t>：</w:t>
      </w:r>
    </w:p>
    <w:p w:rsidR="0023657C" w:rsidRDefault="00861548" w:rsidP="00CB1B30">
      <w:pPr>
        <w:pStyle w:val="a7"/>
        <w:numPr>
          <w:ilvl w:val="0"/>
          <w:numId w:val="6"/>
        </w:numPr>
        <w:ind w:firstLineChars="0"/>
      </w:pPr>
      <w:r w:rsidRPr="00A03446">
        <w:rPr>
          <w:rFonts w:hint="eastAsia"/>
          <w:b/>
        </w:rPr>
        <w:t>表格框架</w:t>
      </w:r>
      <w:r w:rsidR="0023657C">
        <w:rPr>
          <w:rFonts w:hint="eastAsia"/>
        </w:rPr>
        <w:t>，需要应用自定义的</w:t>
      </w:r>
      <w:r w:rsidR="0023657C" w:rsidRPr="00C4215B">
        <w:rPr>
          <w:rFonts w:hint="eastAsia"/>
          <w:b/>
          <w:bCs/>
        </w:rPr>
        <w:t>“</w:t>
      </w:r>
      <w:r w:rsidR="00EC6768" w:rsidRPr="00C4215B">
        <w:rPr>
          <w:rFonts w:hint="eastAsia"/>
          <w:b/>
          <w:bCs/>
        </w:rPr>
        <w:t>文档</w:t>
      </w:r>
      <w:r w:rsidR="0023657C" w:rsidRPr="00C4215B">
        <w:rPr>
          <w:rFonts w:hint="eastAsia"/>
          <w:b/>
          <w:bCs/>
        </w:rPr>
        <w:t>表格”</w:t>
      </w:r>
      <w:r w:rsidR="00B22440" w:rsidRPr="00B22440">
        <w:rPr>
          <w:rFonts w:hint="eastAsia"/>
        </w:rPr>
        <w:t>样式</w:t>
      </w:r>
      <w:r w:rsidR="0023657C">
        <w:rPr>
          <w:rFonts w:hint="eastAsia"/>
        </w:rPr>
        <w:t>，具体操作</w:t>
      </w:r>
      <w:r w:rsidR="00270986">
        <w:rPr>
          <w:rFonts w:hint="eastAsia"/>
        </w:rPr>
        <w:t>如下所示：</w:t>
      </w:r>
      <w:r w:rsidR="00270986">
        <w:br/>
      </w:r>
      <w:r w:rsidR="00D10FEC" w:rsidRPr="00D10FEC">
        <w:rPr>
          <w:rFonts w:hint="eastAsia"/>
        </w:rPr>
        <w:t>首先选中</w:t>
      </w:r>
      <w:r w:rsidR="00D10FEC">
        <w:rPr>
          <w:rFonts w:hint="eastAsia"/>
        </w:rPr>
        <w:t>一个</w:t>
      </w:r>
      <w:r w:rsidR="00D10FEC" w:rsidRPr="00D10FEC">
        <w:rPr>
          <w:rFonts w:hint="eastAsia"/>
        </w:rPr>
        <w:t>表格，然后点击</w:t>
      </w:r>
      <w:r w:rsidR="00D10FEC" w:rsidRPr="00D10FEC">
        <w:t>word</w:t>
      </w:r>
      <w:r w:rsidR="00D10FEC" w:rsidRPr="00D10FEC">
        <w:t>菜单栏的</w:t>
      </w:r>
      <w:r w:rsidR="00825A4C">
        <w:rPr>
          <w:rFonts w:hint="eastAsia"/>
        </w:rPr>
        <w:t>【</w:t>
      </w:r>
      <w:r w:rsidR="00D10FEC" w:rsidRPr="00D10FEC">
        <w:t>表设计</w:t>
      </w:r>
      <w:r w:rsidR="00825A4C">
        <w:rPr>
          <w:rFonts w:hint="eastAsia"/>
        </w:rPr>
        <w:t>】</w:t>
      </w:r>
      <w:r w:rsidR="00D10FEC" w:rsidRPr="00D10FEC">
        <w:t>，然后点击</w:t>
      </w:r>
      <w:r w:rsidR="00825A4C">
        <w:rPr>
          <w:rFonts w:hint="eastAsia"/>
        </w:rPr>
        <w:t>【</w:t>
      </w:r>
      <w:r w:rsidR="00D10FEC" w:rsidRPr="00D10FEC">
        <w:t>自定义</w:t>
      </w:r>
      <w:r w:rsidR="00825A4C">
        <w:rPr>
          <w:rFonts w:hint="eastAsia"/>
        </w:rPr>
        <w:t>】</w:t>
      </w:r>
      <w:r w:rsidR="00D10FEC" w:rsidRPr="00D10FEC">
        <w:t>中的</w:t>
      </w:r>
      <w:r w:rsidR="00D10FEC">
        <w:rPr>
          <w:rFonts w:hint="eastAsia"/>
        </w:rPr>
        <w:t>“文档</w:t>
      </w:r>
      <w:r w:rsidR="00D10FEC" w:rsidRPr="00D10FEC">
        <w:t>表格</w:t>
      </w:r>
      <w:r w:rsidR="00D10FEC">
        <w:rPr>
          <w:rFonts w:hint="eastAsia"/>
        </w:rPr>
        <w:t>”</w:t>
      </w:r>
      <w:r w:rsidR="00D10FEC" w:rsidRPr="00D10FEC">
        <w:t>样式即可，如下图所示：</w:t>
      </w:r>
      <w:r w:rsidR="00D10FEC">
        <w:br/>
      </w:r>
      <w:r w:rsidR="00AD4D18">
        <w:rPr>
          <w:noProof/>
        </w:rPr>
        <w:drawing>
          <wp:inline distT="0" distB="0" distL="0" distR="0" wp14:anchorId="51C9C7A3" wp14:editId="44FC95F3">
            <wp:extent cx="3200400" cy="1325471"/>
            <wp:effectExtent l="19050" t="19050" r="19050" b="273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3116" cy="1343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3657C" w:rsidRDefault="00861548" w:rsidP="00CB1B30">
      <w:pPr>
        <w:pStyle w:val="a7"/>
        <w:numPr>
          <w:ilvl w:val="0"/>
          <w:numId w:val="6"/>
        </w:numPr>
        <w:ind w:firstLineChars="0"/>
      </w:pPr>
      <w:r w:rsidRPr="00E55B92">
        <w:rPr>
          <w:rFonts w:hint="eastAsia"/>
          <w:b/>
          <w:bCs/>
        </w:rPr>
        <w:t>表</w:t>
      </w:r>
      <w:r w:rsidR="00346F0D">
        <w:rPr>
          <w:rFonts w:hint="eastAsia"/>
          <w:b/>
          <w:bCs/>
        </w:rPr>
        <w:t>头</w:t>
      </w:r>
      <w:r w:rsidRPr="00E55B92">
        <w:rPr>
          <w:rFonts w:hint="eastAsia"/>
          <w:b/>
          <w:bCs/>
        </w:rPr>
        <w:t>行</w:t>
      </w:r>
      <w:r w:rsidR="0023657C" w:rsidRPr="00E55B92">
        <w:rPr>
          <w:rFonts w:hint="eastAsia"/>
          <w:b/>
          <w:bCs/>
        </w:rPr>
        <w:t>，快捷键为</w:t>
      </w:r>
      <w:r w:rsidR="0023657C">
        <w:rPr>
          <w:rFonts w:hint="eastAsia"/>
        </w:rPr>
        <w:t>：</w:t>
      </w:r>
      <w:proofErr w:type="spellStart"/>
      <w:r w:rsidR="00656B43" w:rsidRPr="00656B43">
        <w:t>Alt+</w:t>
      </w:r>
      <w:r w:rsidR="00656B43">
        <w:t>H</w:t>
      </w:r>
      <w:proofErr w:type="spellEnd"/>
      <w:r w:rsidR="00656B43" w:rsidRPr="00656B43">
        <w:t>。</w:t>
      </w:r>
      <w:r w:rsidR="0004561B">
        <w:rPr>
          <w:rFonts w:hint="eastAsia"/>
        </w:rPr>
        <w:t>选中整个</w:t>
      </w:r>
      <w:r w:rsidR="00346F0D">
        <w:rPr>
          <w:rFonts w:hint="eastAsia"/>
        </w:rPr>
        <w:t>表头行</w:t>
      </w:r>
      <w:r w:rsidR="00E55B92">
        <w:rPr>
          <w:rFonts w:hint="eastAsia"/>
        </w:rPr>
        <w:t>，直接按</w:t>
      </w:r>
      <w:proofErr w:type="spellStart"/>
      <w:r w:rsidR="00E55B92">
        <w:t>Alt+H</w:t>
      </w:r>
      <w:proofErr w:type="spellEnd"/>
      <w:r w:rsidR="00E55B92">
        <w:t>，即可设置为：</w:t>
      </w:r>
      <w:r w:rsidR="00E55B92">
        <w:rPr>
          <w:rFonts w:hint="eastAsia"/>
        </w:rPr>
        <w:t>居中显示，</w:t>
      </w:r>
      <w:r w:rsidR="00382DAB">
        <w:rPr>
          <w:rFonts w:hint="eastAsia"/>
        </w:rPr>
        <w:t>1</w:t>
      </w:r>
      <w:r w:rsidR="00382DAB">
        <w:t>.5</w:t>
      </w:r>
      <w:r w:rsidR="00E55B92">
        <w:rPr>
          <w:rFonts w:hint="eastAsia"/>
        </w:rPr>
        <w:t>倍行距，宋体</w:t>
      </w:r>
      <w:r w:rsidR="00072716">
        <w:rPr>
          <w:rFonts w:hint="eastAsia"/>
        </w:rPr>
        <w:t>，</w:t>
      </w:r>
      <w:r w:rsidR="00E55B92">
        <w:rPr>
          <w:rFonts w:hint="eastAsia"/>
        </w:rPr>
        <w:t>五号，</w:t>
      </w:r>
      <w:r w:rsidR="00072716">
        <w:rPr>
          <w:rFonts w:hint="eastAsia"/>
        </w:rPr>
        <w:t>白色，</w:t>
      </w:r>
      <w:r w:rsidR="00E55B92">
        <w:rPr>
          <w:rFonts w:hint="eastAsia"/>
        </w:rPr>
        <w:t>加粗</w:t>
      </w:r>
      <w:r w:rsidR="00072716">
        <w:rPr>
          <w:rFonts w:hint="eastAsia"/>
        </w:rPr>
        <w:t>。</w:t>
      </w:r>
    </w:p>
    <w:p w:rsidR="00861548" w:rsidRDefault="00861548" w:rsidP="00CB1B30">
      <w:pPr>
        <w:pStyle w:val="a7"/>
        <w:numPr>
          <w:ilvl w:val="0"/>
          <w:numId w:val="6"/>
        </w:numPr>
        <w:ind w:firstLineChars="0"/>
      </w:pPr>
      <w:r w:rsidRPr="005A2356">
        <w:rPr>
          <w:rFonts w:hint="eastAsia"/>
          <w:b/>
        </w:rPr>
        <w:t>表内容</w:t>
      </w:r>
      <w:r w:rsidR="00BF4769" w:rsidRPr="00575C3D">
        <w:rPr>
          <w:rFonts w:hint="eastAsia"/>
        </w:rPr>
        <w:t>，快捷键为</w:t>
      </w:r>
      <w:r w:rsidR="00BF4769">
        <w:rPr>
          <w:rFonts w:hint="eastAsia"/>
        </w:rPr>
        <w:t>：</w:t>
      </w:r>
      <w:proofErr w:type="spellStart"/>
      <w:r w:rsidR="00656B43" w:rsidRPr="00656B43">
        <w:t>Alt+</w:t>
      </w:r>
      <w:r w:rsidR="00656B43">
        <w:t>C</w:t>
      </w:r>
      <w:proofErr w:type="spellEnd"/>
      <w:r w:rsidR="00BF4769">
        <w:rPr>
          <w:rFonts w:hint="eastAsia"/>
        </w:rPr>
        <w:t>。</w:t>
      </w:r>
      <w:r w:rsidR="0004561B">
        <w:rPr>
          <w:rFonts w:hint="eastAsia"/>
        </w:rPr>
        <w:t>选中</w:t>
      </w:r>
      <w:r w:rsidR="00760FA9">
        <w:rPr>
          <w:rFonts w:hint="eastAsia"/>
        </w:rPr>
        <w:t>除标题行以外的表格</w:t>
      </w:r>
      <w:r w:rsidR="0004561B">
        <w:rPr>
          <w:rFonts w:hint="eastAsia"/>
        </w:rPr>
        <w:t>内容</w:t>
      </w:r>
      <w:r w:rsidR="00382DAB">
        <w:rPr>
          <w:rFonts w:hint="eastAsia"/>
        </w:rPr>
        <w:t>，直接按</w:t>
      </w:r>
      <w:proofErr w:type="spellStart"/>
      <w:r w:rsidR="00382DAB">
        <w:t>Alt+C</w:t>
      </w:r>
      <w:proofErr w:type="spellEnd"/>
      <w:r w:rsidR="00382DAB">
        <w:t>，即可设置为：</w:t>
      </w:r>
      <w:r w:rsidR="00382DAB">
        <w:rPr>
          <w:rFonts w:hint="eastAsia"/>
        </w:rPr>
        <w:t>左对齐，</w:t>
      </w:r>
      <w:r w:rsidR="00382DAB">
        <w:rPr>
          <w:rFonts w:hint="eastAsia"/>
        </w:rPr>
        <w:t>1</w:t>
      </w:r>
      <w:r w:rsidR="00382DAB">
        <w:t>.15</w:t>
      </w:r>
      <w:r w:rsidR="00382DAB">
        <w:rPr>
          <w:rFonts w:hint="eastAsia"/>
        </w:rPr>
        <w:t>倍行距，宋体，小五号。</w:t>
      </w:r>
    </w:p>
    <w:p w:rsidR="00861548" w:rsidRDefault="00861548" w:rsidP="008E2DA8">
      <w:pPr>
        <w:ind w:firstLine="420"/>
      </w:pPr>
    </w:p>
    <w:p w:rsidR="00203AA4" w:rsidRDefault="003C33A8" w:rsidP="008E2DA8">
      <w:pPr>
        <w:ind w:firstLine="420"/>
      </w:pPr>
      <w:r>
        <w:rPr>
          <w:rFonts w:hint="eastAsia"/>
        </w:rPr>
        <w:t>表格</w:t>
      </w:r>
      <w:r w:rsidR="008E0538">
        <w:rPr>
          <w:rFonts w:hint="eastAsia"/>
        </w:rPr>
        <w:t>及其</w:t>
      </w:r>
      <w:r>
        <w:rPr>
          <w:rFonts w:hint="eastAsia"/>
        </w:rPr>
        <w:t>表注</w:t>
      </w:r>
      <w:r w:rsidR="008E0538">
        <w:rPr>
          <w:rFonts w:hint="eastAsia"/>
        </w:rPr>
        <w:t>的</w:t>
      </w:r>
      <w:r>
        <w:rPr>
          <w:rFonts w:hint="eastAsia"/>
        </w:rPr>
        <w:t>示例如下：</w:t>
      </w:r>
    </w:p>
    <w:p w:rsidR="003C33A8" w:rsidRDefault="003C33A8" w:rsidP="003C33A8">
      <w:pPr>
        <w:pStyle w:val="a9"/>
        <w:ind w:firstLine="361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66644C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66644C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示例表格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190"/>
      </w:tblGrid>
      <w:tr w:rsidR="008E0538" w:rsidTr="00EC6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:rsidR="008E0538" w:rsidRDefault="008E0538" w:rsidP="00687E64">
            <w:pPr>
              <w:pStyle w:val="aa"/>
            </w:pPr>
            <w:r>
              <w:rPr>
                <w:rFonts w:hint="eastAsia"/>
              </w:rPr>
              <w:t>序号</w:t>
            </w:r>
          </w:p>
        </w:tc>
        <w:tc>
          <w:tcPr>
            <w:tcW w:w="2410" w:type="dxa"/>
          </w:tcPr>
          <w:p w:rsidR="008E0538" w:rsidRDefault="008E0538" w:rsidP="00687E64">
            <w:pPr>
              <w:pStyle w:val="aa"/>
            </w:pPr>
            <w:r>
              <w:rPr>
                <w:rFonts w:hint="eastAsia"/>
              </w:rPr>
              <w:t>参数</w:t>
            </w:r>
          </w:p>
        </w:tc>
        <w:tc>
          <w:tcPr>
            <w:tcW w:w="4190" w:type="dxa"/>
          </w:tcPr>
          <w:p w:rsidR="008E0538" w:rsidRDefault="008E0538" w:rsidP="00687E64">
            <w:pPr>
              <w:pStyle w:val="aa"/>
            </w:pPr>
            <w:r>
              <w:rPr>
                <w:rFonts w:hint="eastAsia"/>
              </w:rPr>
              <w:t>说明</w:t>
            </w:r>
          </w:p>
        </w:tc>
      </w:tr>
      <w:tr w:rsidR="008E0538" w:rsidTr="00EC6768">
        <w:tc>
          <w:tcPr>
            <w:tcW w:w="1696" w:type="dxa"/>
          </w:tcPr>
          <w:p w:rsidR="008E0538" w:rsidRDefault="008E0538" w:rsidP="00E35035">
            <w:pPr>
              <w:pStyle w:val="ac"/>
            </w:pPr>
          </w:p>
        </w:tc>
        <w:tc>
          <w:tcPr>
            <w:tcW w:w="2410" w:type="dxa"/>
          </w:tcPr>
          <w:p w:rsidR="008E0538" w:rsidRDefault="008E0538" w:rsidP="00E35035">
            <w:pPr>
              <w:pStyle w:val="ac"/>
            </w:pPr>
          </w:p>
        </w:tc>
        <w:tc>
          <w:tcPr>
            <w:tcW w:w="4190" w:type="dxa"/>
          </w:tcPr>
          <w:p w:rsidR="008E0538" w:rsidRDefault="008E0538" w:rsidP="00E35035">
            <w:pPr>
              <w:pStyle w:val="ac"/>
            </w:pPr>
          </w:p>
        </w:tc>
      </w:tr>
      <w:tr w:rsidR="008E0538" w:rsidTr="00EC6768">
        <w:tc>
          <w:tcPr>
            <w:tcW w:w="1696" w:type="dxa"/>
          </w:tcPr>
          <w:p w:rsidR="008E0538" w:rsidRDefault="008E0538" w:rsidP="00E35035">
            <w:pPr>
              <w:pStyle w:val="ac"/>
            </w:pPr>
          </w:p>
        </w:tc>
        <w:tc>
          <w:tcPr>
            <w:tcW w:w="2410" w:type="dxa"/>
          </w:tcPr>
          <w:p w:rsidR="008E0538" w:rsidRDefault="008E0538" w:rsidP="00E35035">
            <w:pPr>
              <w:pStyle w:val="ac"/>
            </w:pPr>
          </w:p>
        </w:tc>
        <w:tc>
          <w:tcPr>
            <w:tcW w:w="4190" w:type="dxa"/>
          </w:tcPr>
          <w:p w:rsidR="008E0538" w:rsidRDefault="008E0538" w:rsidP="00E35035">
            <w:pPr>
              <w:pStyle w:val="ac"/>
            </w:pPr>
          </w:p>
        </w:tc>
      </w:tr>
      <w:tr w:rsidR="00623436" w:rsidTr="00EC6768">
        <w:tc>
          <w:tcPr>
            <w:tcW w:w="1696" w:type="dxa"/>
          </w:tcPr>
          <w:p w:rsidR="00623436" w:rsidRDefault="00623436" w:rsidP="00E35035">
            <w:pPr>
              <w:pStyle w:val="ac"/>
            </w:pPr>
          </w:p>
        </w:tc>
        <w:tc>
          <w:tcPr>
            <w:tcW w:w="2410" w:type="dxa"/>
          </w:tcPr>
          <w:p w:rsidR="00623436" w:rsidRDefault="00623436" w:rsidP="00E35035">
            <w:pPr>
              <w:pStyle w:val="ac"/>
            </w:pPr>
          </w:p>
        </w:tc>
        <w:tc>
          <w:tcPr>
            <w:tcW w:w="4190" w:type="dxa"/>
          </w:tcPr>
          <w:p w:rsidR="00623436" w:rsidRDefault="00623436" w:rsidP="00E35035">
            <w:pPr>
              <w:pStyle w:val="ac"/>
            </w:pPr>
          </w:p>
        </w:tc>
      </w:tr>
    </w:tbl>
    <w:p w:rsidR="003C33A8" w:rsidRDefault="003C33A8" w:rsidP="008E2DA8">
      <w:pPr>
        <w:ind w:firstLine="420"/>
      </w:pPr>
    </w:p>
    <w:p w:rsidR="003014B9" w:rsidRPr="00D409DC" w:rsidRDefault="003014B9" w:rsidP="008E2DA8">
      <w:pPr>
        <w:ind w:firstLine="422"/>
        <w:rPr>
          <w:b/>
        </w:rPr>
      </w:pPr>
      <w:r w:rsidRPr="00D409DC">
        <w:rPr>
          <w:rFonts w:hint="eastAsia"/>
          <w:b/>
        </w:rPr>
        <w:t>说明：</w:t>
      </w:r>
    </w:p>
    <w:p w:rsidR="00203AA4" w:rsidRPr="00203AA4" w:rsidRDefault="004474D9" w:rsidP="00CB1B30">
      <w:pPr>
        <w:pStyle w:val="a7"/>
        <w:numPr>
          <w:ilvl w:val="0"/>
          <w:numId w:val="7"/>
        </w:numPr>
        <w:ind w:firstLineChars="0"/>
      </w:pPr>
      <w:r w:rsidRPr="00B94ADD">
        <w:rPr>
          <w:rFonts w:hint="eastAsia"/>
        </w:rPr>
        <w:lastRenderedPageBreak/>
        <w:t>如果想要</w:t>
      </w:r>
      <w:r w:rsidRPr="004474D9">
        <w:rPr>
          <w:rFonts w:hint="eastAsia"/>
        </w:rPr>
        <w:t>表注自动编号</w:t>
      </w:r>
      <w:r w:rsidRPr="00B94ADD">
        <w:rPr>
          <w:rFonts w:hint="eastAsia"/>
        </w:rPr>
        <w:t>，可以通过“插入题注”的方式；也可以</w:t>
      </w:r>
      <w:r w:rsidRPr="00B94ADD">
        <w:t>copy</w:t>
      </w:r>
      <w:r w:rsidRPr="00B94ADD">
        <w:t>其他已经自动编号的</w:t>
      </w:r>
      <w:r>
        <w:rPr>
          <w:rFonts w:hint="eastAsia"/>
        </w:rPr>
        <w:t>表</w:t>
      </w:r>
      <w:r w:rsidRPr="00B94ADD">
        <w:t>注后再粘贴，最后写完文档后统一更新域即可。插入题注的具体操作</w:t>
      </w:r>
      <w:r>
        <w:rPr>
          <w:rFonts w:hint="eastAsia"/>
        </w:rPr>
        <w:t>请参见</w:t>
      </w:r>
      <w:r>
        <w:rPr>
          <w:rFonts w:hint="eastAsia"/>
        </w:rPr>
        <w:t xml:space="preserve"> </w:t>
      </w:r>
      <w:r w:rsidRPr="00D409DC">
        <w:rPr>
          <w:b/>
          <w:bCs/>
          <w:color w:val="0070C0"/>
        </w:rPr>
        <w:fldChar w:fldCharType="begin"/>
      </w:r>
      <w:r w:rsidRPr="00D409DC">
        <w:rPr>
          <w:b/>
          <w:bCs/>
          <w:color w:val="0070C0"/>
        </w:rPr>
        <w:instrText xml:space="preserve"> </w:instrText>
      </w:r>
      <w:r w:rsidRPr="00D409DC">
        <w:rPr>
          <w:rFonts w:hint="eastAsia"/>
          <w:b/>
          <w:bCs/>
          <w:color w:val="0070C0"/>
        </w:rPr>
        <w:instrText>REF _Ref121403245 \n \h</w:instrText>
      </w:r>
      <w:r w:rsidRPr="00D409DC">
        <w:rPr>
          <w:b/>
          <w:bCs/>
          <w:color w:val="0070C0"/>
        </w:rPr>
        <w:instrText xml:space="preserve"> </w:instrText>
      </w:r>
      <w:r w:rsidR="007106BB" w:rsidRPr="00D409DC">
        <w:rPr>
          <w:b/>
          <w:bCs/>
          <w:color w:val="0070C0"/>
        </w:rPr>
        <w:instrText xml:space="preserve"> \* MERGEFORMAT </w:instrText>
      </w:r>
      <w:r w:rsidRPr="00D409DC">
        <w:rPr>
          <w:b/>
          <w:bCs/>
          <w:color w:val="0070C0"/>
        </w:rPr>
      </w:r>
      <w:r w:rsidRPr="00D409DC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1.3 </w:t>
      </w:r>
      <w:r w:rsidRPr="00D409DC">
        <w:rPr>
          <w:b/>
          <w:bCs/>
          <w:color w:val="0070C0"/>
        </w:rPr>
        <w:fldChar w:fldCharType="end"/>
      </w:r>
      <w:r w:rsidRPr="00D409DC">
        <w:rPr>
          <w:b/>
          <w:bCs/>
          <w:color w:val="0070C0"/>
        </w:rPr>
        <w:fldChar w:fldCharType="begin"/>
      </w:r>
      <w:r w:rsidRPr="00D409DC">
        <w:rPr>
          <w:b/>
          <w:bCs/>
          <w:color w:val="0070C0"/>
        </w:rPr>
        <w:instrText xml:space="preserve"> REF _Ref121403245 \h </w:instrText>
      </w:r>
      <w:r w:rsidR="007106BB" w:rsidRPr="00D409DC">
        <w:rPr>
          <w:b/>
          <w:bCs/>
          <w:color w:val="0070C0"/>
        </w:rPr>
        <w:instrText xml:space="preserve"> \* MERGEFORMAT </w:instrText>
      </w:r>
      <w:r w:rsidRPr="00D409DC">
        <w:rPr>
          <w:b/>
          <w:bCs/>
          <w:color w:val="0070C0"/>
        </w:rPr>
      </w:r>
      <w:r w:rsidRPr="00D409DC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图形及其图注</w:t>
      </w:r>
      <w:r w:rsidRPr="00D409DC">
        <w:rPr>
          <w:b/>
          <w:bCs/>
          <w:color w:val="0070C0"/>
        </w:rPr>
        <w:fldChar w:fldCharType="end"/>
      </w:r>
      <w:r>
        <w:t xml:space="preserve"> </w:t>
      </w:r>
      <w:r>
        <w:rPr>
          <w:rFonts w:hint="eastAsia"/>
        </w:rPr>
        <w:t>一节的相关介绍</w:t>
      </w:r>
      <w:r w:rsidR="00902850">
        <w:rPr>
          <w:rFonts w:hint="eastAsia"/>
        </w:rPr>
        <w:t>（唯一不同的是：表注的标签需要设置为“表”）</w:t>
      </w:r>
      <w:r>
        <w:rPr>
          <w:rFonts w:hint="eastAsia"/>
        </w:rPr>
        <w:t>。</w:t>
      </w:r>
    </w:p>
    <w:p w:rsidR="0007071E" w:rsidRDefault="008957F5" w:rsidP="00CB1B30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如果上述快捷键已经被您电脑中的其他应用优先占用，</w:t>
      </w:r>
      <w:r>
        <w:rPr>
          <w:rFonts w:hint="eastAsia"/>
        </w:rPr>
        <w:t>word</w:t>
      </w:r>
      <w:r>
        <w:rPr>
          <w:rFonts w:hint="eastAsia"/>
        </w:rPr>
        <w:t>中的相应快捷键会失效，可以修改快捷键，</w:t>
      </w:r>
      <w:r w:rsidRPr="00B8623A">
        <w:rPr>
          <w:rFonts w:hint="eastAsia"/>
        </w:rPr>
        <w:t>具体操作请参见</w:t>
      </w:r>
      <w:r>
        <w:rPr>
          <w:rFonts w:hint="eastAsia"/>
        </w:rPr>
        <w:t xml:space="preserve"> </w:t>
      </w:r>
      <w:r w:rsidRPr="00D409DC">
        <w:rPr>
          <w:b/>
          <w:bCs/>
          <w:color w:val="0070C0"/>
        </w:rPr>
        <w:fldChar w:fldCharType="begin"/>
      </w:r>
      <w:r w:rsidRPr="00D409DC">
        <w:rPr>
          <w:b/>
          <w:bCs/>
          <w:color w:val="0070C0"/>
        </w:rPr>
        <w:instrText xml:space="preserve"> </w:instrText>
      </w:r>
      <w:r w:rsidRPr="00D409DC">
        <w:rPr>
          <w:rFonts w:hint="eastAsia"/>
          <w:b/>
          <w:bCs/>
          <w:color w:val="0070C0"/>
        </w:rPr>
        <w:instrText>REF _Ref121403927 \n \h</w:instrText>
      </w:r>
      <w:r w:rsidRPr="00D409DC">
        <w:rPr>
          <w:b/>
          <w:bCs/>
          <w:color w:val="0070C0"/>
        </w:rPr>
        <w:instrText xml:space="preserve"> </w:instrText>
      </w:r>
      <w:r w:rsidR="007106BB" w:rsidRPr="00D409DC">
        <w:rPr>
          <w:b/>
          <w:bCs/>
          <w:color w:val="0070C0"/>
        </w:rPr>
        <w:instrText xml:space="preserve"> \* MERGEFORMAT </w:instrText>
      </w:r>
      <w:r w:rsidRPr="00D409DC">
        <w:rPr>
          <w:b/>
          <w:bCs/>
          <w:color w:val="0070C0"/>
        </w:rPr>
      </w:r>
      <w:r w:rsidRPr="00D409DC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Pr="00D409DC">
        <w:rPr>
          <w:b/>
          <w:bCs/>
          <w:color w:val="0070C0"/>
        </w:rPr>
        <w:fldChar w:fldCharType="end"/>
      </w:r>
      <w:r w:rsidRPr="00D409DC">
        <w:rPr>
          <w:b/>
          <w:bCs/>
          <w:color w:val="0070C0"/>
        </w:rPr>
        <w:fldChar w:fldCharType="begin"/>
      </w:r>
      <w:r w:rsidRPr="00D409DC">
        <w:rPr>
          <w:b/>
          <w:bCs/>
          <w:color w:val="0070C0"/>
        </w:rPr>
        <w:instrText xml:space="preserve"> REF _Ref121403927 \h </w:instrText>
      </w:r>
      <w:r w:rsidR="007106BB" w:rsidRPr="00D409DC">
        <w:rPr>
          <w:b/>
          <w:bCs/>
          <w:color w:val="0070C0"/>
        </w:rPr>
        <w:instrText xml:space="preserve"> \* MERGEFORMAT </w:instrText>
      </w:r>
      <w:r w:rsidRPr="00D409DC">
        <w:rPr>
          <w:b/>
          <w:bCs/>
          <w:color w:val="0070C0"/>
        </w:rPr>
      </w:r>
      <w:r w:rsidRPr="00D409DC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Pr="00D409DC">
        <w:rPr>
          <w:b/>
          <w:bCs/>
          <w:color w:val="0070C0"/>
        </w:rPr>
        <w:fldChar w:fldCharType="end"/>
      </w:r>
      <w:r w:rsidRPr="00B8623A">
        <w:t>。</w:t>
      </w:r>
    </w:p>
    <w:p w:rsidR="00A2384B" w:rsidRDefault="00A2384B" w:rsidP="00670FA3">
      <w:pPr>
        <w:pStyle w:val="2"/>
      </w:pPr>
      <w:bookmarkStart w:id="9" w:name="_Ref121403306"/>
      <w:bookmarkStart w:id="10" w:name="_Toc174526365"/>
      <w:r>
        <w:rPr>
          <w:rFonts w:hint="eastAsia"/>
        </w:rPr>
        <w:t>代码段</w:t>
      </w:r>
      <w:bookmarkEnd w:id="9"/>
      <w:bookmarkEnd w:id="10"/>
    </w:p>
    <w:p w:rsidR="008F648A" w:rsidRDefault="008F648A" w:rsidP="008E2DA8">
      <w:pPr>
        <w:ind w:firstLine="420"/>
      </w:pPr>
      <w:r>
        <w:rPr>
          <w:rFonts w:hint="eastAsia"/>
        </w:rPr>
        <w:t>代码段格式由两部分组成：代码框</w:t>
      </w:r>
      <w:r>
        <w:t>+</w:t>
      </w:r>
      <w:r w:rsidR="00BB129D">
        <w:rPr>
          <w:rFonts w:hint="eastAsia"/>
        </w:rPr>
        <w:t>“</w:t>
      </w:r>
      <w:r>
        <w:t>代码段</w:t>
      </w:r>
      <w:r w:rsidR="00BB129D">
        <w:rPr>
          <w:rFonts w:hint="eastAsia"/>
        </w:rPr>
        <w:t>”</w:t>
      </w:r>
      <w:r>
        <w:t>样式。其中：</w:t>
      </w:r>
    </w:p>
    <w:p w:rsidR="008F648A" w:rsidRDefault="008F648A" w:rsidP="00CB1B30">
      <w:pPr>
        <w:pStyle w:val="a7"/>
        <w:numPr>
          <w:ilvl w:val="0"/>
          <w:numId w:val="8"/>
        </w:numPr>
        <w:ind w:firstLineChars="0"/>
      </w:pPr>
      <w:r>
        <w:t>代码框</w:t>
      </w:r>
      <w:r w:rsidR="00B015F5">
        <w:rPr>
          <w:rFonts w:hint="eastAsia"/>
        </w:rPr>
        <w:t>，</w:t>
      </w:r>
      <w:r>
        <w:t>实际是单行单列的表格，可以自行插入；</w:t>
      </w:r>
    </w:p>
    <w:p w:rsidR="00476121" w:rsidRDefault="008F648A" w:rsidP="00CB1B30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“</w:t>
      </w:r>
      <w:r>
        <w:t>代码段</w:t>
      </w:r>
      <w:r>
        <w:rPr>
          <w:rFonts w:hint="eastAsia"/>
        </w:rPr>
        <w:t>”</w:t>
      </w:r>
      <w:r>
        <w:t>样式</w:t>
      </w:r>
      <w:r w:rsidR="00B015F5">
        <w:rPr>
          <w:rFonts w:hint="eastAsia"/>
        </w:rPr>
        <w:t>，</w:t>
      </w:r>
      <w:r>
        <w:t>快捷键</w:t>
      </w:r>
      <w:r w:rsidR="00B015F5">
        <w:rPr>
          <w:rFonts w:hint="eastAsia"/>
        </w:rPr>
        <w:t>为：</w:t>
      </w:r>
      <w:proofErr w:type="spellStart"/>
      <w:r>
        <w:t>Alt+D</w:t>
      </w:r>
      <w:proofErr w:type="spellEnd"/>
      <w:r w:rsidR="00933E07">
        <w:rPr>
          <w:rFonts w:hint="eastAsia"/>
        </w:rPr>
        <w:t>。</w:t>
      </w:r>
    </w:p>
    <w:p w:rsidR="00933E07" w:rsidRDefault="00933E07" w:rsidP="008E2DA8">
      <w:pPr>
        <w:ind w:firstLine="420"/>
      </w:pPr>
    </w:p>
    <w:p w:rsidR="00933E07" w:rsidRDefault="00933E07" w:rsidP="008E2DA8">
      <w:pPr>
        <w:ind w:firstLine="420"/>
      </w:pPr>
      <w:r>
        <w:rPr>
          <w:rFonts w:hint="eastAsia"/>
        </w:rPr>
        <w:t>应用代码段的操作如下所示：</w:t>
      </w:r>
    </w:p>
    <w:p w:rsidR="00933E07" w:rsidRDefault="00933E07" w:rsidP="008E2DA8">
      <w:pPr>
        <w:ind w:firstLine="422"/>
      </w:pPr>
      <w:r w:rsidRPr="00933E07">
        <w:rPr>
          <w:rFonts w:hint="eastAsia"/>
          <w:b/>
          <w:bCs/>
        </w:rPr>
        <w:t>步骤</w:t>
      </w:r>
      <w:r w:rsidRPr="00933E07">
        <w:rPr>
          <w:rFonts w:hint="eastAsia"/>
          <w:b/>
          <w:bCs/>
        </w:rPr>
        <w:t>1</w:t>
      </w:r>
      <w:r w:rsidRPr="00933E07">
        <w:rPr>
          <w:rFonts w:hint="eastAsia"/>
          <w:b/>
          <w:bCs/>
        </w:rPr>
        <w:t>：</w:t>
      </w:r>
      <w:r>
        <w:rPr>
          <w:rFonts w:hint="eastAsia"/>
        </w:rPr>
        <w:t>插入一个单行单列的表格。</w:t>
      </w:r>
    </w:p>
    <w:p w:rsidR="00476121" w:rsidRDefault="00933E07" w:rsidP="008E2DA8">
      <w:pPr>
        <w:ind w:firstLine="422"/>
      </w:pPr>
      <w:r w:rsidRPr="00933E07">
        <w:rPr>
          <w:rFonts w:hint="eastAsia"/>
          <w:b/>
          <w:bCs/>
        </w:rPr>
        <w:t>步骤</w:t>
      </w:r>
      <w:r w:rsidRPr="00933E07">
        <w:rPr>
          <w:rFonts w:hint="eastAsia"/>
          <w:b/>
          <w:bCs/>
        </w:rPr>
        <w:t>2</w:t>
      </w:r>
      <w:r w:rsidRPr="00933E07">
        <w:rPr>
          <w:rFonts w:hint="eastAsia"/>
          <w:b/>
          <w:bCs/>
        </w:rPr>
        <w:t>：</w:t>
      </w:r>
      <w:r>
        <w:rPr>
          <w:rFonts w:hint="eastAsia"/>
        </w:rPr>
        <w:t>光标置于表格文字间，直接按</w:t>
      </w:r>
      <w:proofErr w:type="spellStart"/>
      <w:r>
        <w:t>Alt+D</w:t>
      </w:r>
      <w:proofErr w:type="spellEnd"/>
      <w:r>
        <w:t>，即可设置为：</w:t>
      </w:r>
      <w:r>
        <w:rPr>
          <w:rFonts w:hint="eastAsia"/>
        </w:rPr>
        <w:t>无缩进、</w:t>
      </w:r>
      <w:r>
        <w:t>Courier New</w:t>
      </w:r>
      <w:r>
        <w:t>，</w:t>
      </w:r>
      <w:r w:rsidR="00727C7E">
        <w:rPr>
          <w:rFonts w:hint="eastAsia"/>
        </w:rPr>
        <w:t>小</w:t>
      </w:r>
      <w:r>
        <w:t>五号，</w:t>
      </w:r>
      <w:r w:rsidR="005B48FB">
        <w:t>1.</w:t>
      </w:r>
      <w:r w:rsidR="000D5CA5">
        <w:t>1</w:t>
      </w:r>
      <w:r w:rsidR="005B48FB">
        <w:t>5</w:t>
      </w:r>
      <w:r w:rsidR="005B48FB">
        <w:rPr>
          <w:rFonts w:hint="eastAsia"/>
        </w:rPr>
        <w:t>倍行距</w:t>
      </w:r>
      <w:r>
        <w:t>。</w:t>
      </w:r>
    </w:p>
    <w:p w:rsidR="000C417D" w:rsidRDefault="000C417D" w:rsidP="008E2DA8">
      <w:pPr>
        <w:ind w:firstLine="420"/>
      </w:pPr>
    </w:p>
    <w:p w:rsidR="000C417D" w:rsidRPr="000C417D" w:rsidRDefault="000C417D" w:rsidP="008E2DA8">
      <w:pPr>
        <w:ind w:firstLine="420"/>
      </w:pPr>
      <w:r>
        <w:rPr>
          <w:rFonts w:hint="eastAsia"/>
        </w:rPr>
        <w:t>代码段的</w:t>
      </w:r>
      <w:r w:rsidR="006D3420">
        <w:rPr>
          <w:rFonts w:hint="eastAsia"/>
        </w:rPr>
        <w:t>示例</w:t>
      </w:r>
      <w:r>
        <w:rPr>
          <w:rFonts w:hint="eastAsia"/>
        </w:rPr>
        <w:t>如下所示：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48FB" w:rsidTr="005B48FB">
        <w:tc>
          <w:tcPr>
            <w:tcW w:w="8296" w:type="dxa"/>
          </w:tcPr>
          <w:p w:rsidR="00D201D9" w:rsidRDefault="00D201D9" w:rsidP="00B6322D">
            <w:pPr>
              <w:pStyle w:val="ad"/>
            </w:pPr>
            <w:r>
              <w:t>Terminal display</w:t>
            </w:r>
          </w:p>
          <w:p w:rsidR="005B48FB" w:rsidRDefault="00D201D9" w:rsidP="00B6322D">
            <w:pPr>
              <w:pStyle w:val="ad"/>
            </w:pPr>
            <w:r>
              <w:t>Terminal display</w:t>
            </w:r>
          </w:p>
        </w:tc>
      </w:tr>
    </w:tbl>
    <w:p w:rsidR="00CB4F9B" w:rsidRDefault="00CB4F9B" w:rsidP="008E2DA8">
      <w:pPr>
        <w:ind w:firstLine="420"/>
      </w:pPr>
      <w:bookmarkStart w:id="11" w:name="_Ref121403317"/>
    </w:p>
    <w:p w:rsidR="00CB4F9B" w:rsidRPr="00C75B15" w:rsidRDefault="00CB4F9B" w:rsidP="008E2DA8">
      <w:pPr>
        <w:ind w:firstLine="422"/>
        <w:rPr>
          <w:b/>
        </w:rPr>
      </w:pPr>
      <w:r w:rsidRPr="00C75B15">
        <w:rPr>
          <w:rFonts w:hint="eastAsia"/>
          <w:b/>
        </w:rPr>
        <w:t>说明：</w:t>
      </w:r>
    </w:p>
    <w:p w:rsidR="00CB4F9B" w:rsidRDefault="00CB4F9B" w:rsidP="00CB1B30">
      <w:pPr>
        <w:pStyle w:val="a7"/>
        <w:numPr>
          <w:ilvl w:val="0"/>
          <w:numId w:val="9"/>
        </w:numPr>
        <w:ind w:firstLineChars="0"/>
      </w:pPr>
      <w:r w:rsidRPr="00CB4F9B">
        <w:rPr>
          <w:rFonts w:hint="eastAsia"/>
        </w:rPr>
        <w:t>若想从模板中把代码框和“代码段”样式一并拷贝、粘贴，则需要选中整个代码框后进行拷贝，然后粘贴时，注意要粘贴整个单元格，如下图所示：</w:t>
      </w:r>
      <w:r w:rsidR="00B72D15">
        <w:br/>
      </w:r>
      <w:r w:rsidR="00B72D15">
        <w:rPr>
          <w:noProof/>
        </w:rPr>
        <w:drawing>
          <wp:inline distT="0" distB="0" distL="0" distR="0" wp14:anchorId="01365844" wp14:editId="1CE4CA29">
            <wp:extent cx="897857" cy="631825"/>
            <wp:effectExtent l="19050" t="19050" r="25400" b="215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7857" cy="631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B4F9B" w:rsidRDefault="00B72D15" w:rsidP="00CB1B30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如果上述快捷键已经被您电脑中的其他应用优先占用，</w:t>
      </w:r>
      <w:r>
        <w:rPr>
          <w:rFonts w:hint="eastAsia"/>
        </w:rPr>
        <w:t>word</w:t>
      </w:r>
      <w:r>
        <w:rPr>
          <w:rFonts w:hint="eastAsia"/>
        </w:rPr>
        <w:t>中的相应快捷键会失效，可以修改快捷键，</w:t>
      </w:r>
      <w:r w:rsidRPr="00B8623A">
        <w:rPr>
          <w:rFonts w:hint="eastAsia"/>
        </w:rPr>
        <w:t>具体操作请参见</w:t>
      </w:r>
      <w:r>
        <w:rPr>
          <w:rFonts w:hint="eastAsia"/>
        </w:rPr>
        <w:t xml:space="preserve"> </w:t>
      </w:r>
      <w:r w:rsidRPr="00C75B15">
        <w:rPr>
          <w:b/>
          <w:bCs/>
          <w:color w:val="0070C0"/>
        </w:rPr>
        <w:fldChar w:fldCharType="begin"/>
      </w:r>
      <w:r w:rsidRPr="00C75B15">
        <w:rPr>
          <w:b/>
          <w:bCs/>
          <w:color w:val="0070C0"/>
        </w:rPr>
        <w:instrText xml:space="preserve"> </w:instrText>
      </w:r>
      <w:r w:rsidRPr="00C75B15">
        <w:rPr>
          <w:rFonts w:hint="eastAsia"/>
          <w:b/>
          <w:bCs/>
          <w:color w:val="0070C0"/>
        </w:rPr>
        <w:instrText>REF _Ref121403927 \n \h</w:instrText>
      </w:r>
      <w:r w:rsidRPr="00C75B15">
        <w:rPr>
          <w:b/>
          <w:bCs/>
          <w:color w:val="0070C0"/>
        </w:rPr>
        <w:instrText xml:space="preserve"> </w:instrText>
      </w:r>
      <w:r w:rsidR="007106BB" w:rsidRPr="00C75B15">
        <w:rPr>
          <w:b/>
          <w:bCs/>
          <w:color w:val="0070C0"/>
        </w:rPr>
        <w:instrText xml:space="preserve"> \* MERGEFORMAT </w:instrText>
      </w:r>
      <w:r w:rsidRPr="00C75B15">
        <w:rPr>
          <w:b/>
          <w:bCs/>
          <w:color w:val="0070C0"/>
        </w:rPr>
      </w:r>
      <w:r w:rsidRPr="00C75B15">
        <w:rPr>
          <w:b/>
          <w:bCs/>
          <w:color w:val="0070C0"/>
        </w:rPr>
        <w:fldChar w:fldCharType="separate"/>
      </w:r>
      <w:r w:rsidR="0066644C">
        <w:rPr>
          <w:b/>
          <w:bCs/>
          <w:color w:val="0070C0"/>
        </w:rPr>
        <w:t xml:space="preserve">1.8 </w:t>
      </w:r>
      <w:r w:rsidRPr="00C75B15">
        <w:rPr>
          <w:b/>
          <w:bCs/>
          <w:color w:val="0070C0"/>
        </w:rPr>
        <w:fldChar w:fldCharType="end"/>
      </w:r>
      <w:r w:rsidRPr="00C75B15">
        <w:rPr>
          <w:b/>
          <w:bCs/>
          <w:color w:val="0070C0"/>
        </w:rPr>
        <w:fldChar w:fldCharType="begin"/>
      </w:r>
      <w:r w:rsidRPr="00C75B15">
        <w:rPr>
          <w:b/>
          <w:bCs/>
          <w:color w:val="0070C0"/>
        </w:rPr>
        <w:instrText xml:space="preserve"> REF _Ref121403927 \h </w:instrText>
      </w:r>
      <w:r w:rsidR="007106BB" w:rsidRPr="00C75B15">
        <w:rPr>
          <w:b/>
          <w:bCs/>
          <w:color w:val="0070C0"/>
        </w:rPr>
        <w:instrText xml:space="preserve"> \* MERGEFORMAT </w:instrText>
      </w:r>
      <w:r w:rsidRPr="00C75B15">
        <w:rPr>
          <w:b/>
          <w:bCs/>
          <w:color w:val="0070C0"/>
        </w:rPr>
      </w:r>
      <w:r w:rsidRPr="00C75B15">
        <w:rPr>
          <w:b/>
          <w:bCs/>
          <w:color w:val="0070C0"/>
        </w:rPr>
        <w:fldChar w:fldCharType="separate"/>
      </w:r>
      <w:r w:rsidR="0066644C" w:rsidRPr="0066644C">
        <w:rPr>
          <w:rFonts w:hint="eastAsia"/>
          <w:b/>
          <w:bCs/>
          <w:color w:val="0070C0"/>
        </w:rPr>
        <w:t>修改快捷键</w:t>
      </w:r>
      <w:r w:rsidRPr="00C75B15">
        <w:rPr>
          <w:b/>
          <w:bCs/>
          <w:color w:val="0070C0"/>
        </w:rPr>
        <w:fldChar w:fldCharType="end"/>
      </w:r>
      <w:r w:rsidRPr="00B8623A">
        <w:t>。</w:t>
      </w:r>
    </w:p>
    <w:p w:rsidR="00A2384B" w:rsidRDefault="00A2384B" w:rsidP="00670FA3">
      <w:pPr>
        <w:pStyle w:val="2"/>
      </w:pPr>
      <w:bookmarkStart w:id="12" w:name="_Ref121413223"/>
      <w:bookmarkStart w:id="13" w:name="_Ref121413225"/>
      <w:bookmarkStart w:id="14" w:name="_Toc174526366"/>
      <w:r>
        <w:rPr>
          <w:rFonts w:hint="eastAsia"/>
        </w:rPr>
        <w:lastRenderedPageBreak/>
        <w:t>有序列表</w:t>
      </w:r>
      <w:bookmarkEnd w:id="11"/>
      <w:bookmarkEnd w:id="12"/>
      <w:bookmarkEnd w:id="13"/>
      <w:bookmarkEnd w:id="14"/>
    </w:p>
    <w:p w:rsidR="00BD4DF2" w:rsidRDefault="00BD4DF2" w:rsidP="008E2DA8">
      <w:pPr>
        <w:ind w:firstLine="422"/>
      </w:pPr>
      <w:r w:rsidRPr="00A270A3">
        <w:rPr>
          <w:rFonts w:hint="eastAsia"/>
          <w:b/>
          <w:bCs/>
        </w:rPr>
        <w:t>有序列表</w:t>
      </w:r>
      <w:r w:rsidR="000D5965" w:rsidRPr="000D5965">
        <w:rPr>
          <w:rFonts w:hint="eastAsia"/>
        </w:rPr>
        <w:t>可以</w:t>
      </w:r>
      <w:r>
        <w:rPr>
          <w:rFonts w:hint="eastAsia"/>
        </w:rPr>
        <w:t>使用</w:t>
      </w:r>
      <w:r>
        <w:t>Word</w:t>
      </w:r>
      <w:r>
        <w:t>中自带样式即可。注意：</w:t>
      </w:r>
      <w:r>
        <w:rPr>
          <w:rFonts w:hint="eastAsia"/>
        </w:rPr>
        <w:t>需要</w:t>
      </w:r>
      <w:r>
        <w:t>在</w:t>
      </w:r>
      <w:r>
        <w:rPr>
          <w:rFonts w:hint="eastAsia"/>
        </w:rPr>
        <w:t>“</w:t>
      </w:r>
      <w:r>
        <w:t>正文</w:t>
      </w:r>
      <w:r w:rsidR="006D71E8">
        <w:rPr>
          <w:rFonts w:hint="eastAsia"/>
        </w:rPr>
        <w:t>”</w:t>
      </w:r>
      <w:r>
        <w:t>样式的基础上去应用</w:t>
      </w:r>
      <w:r>
        <w:t>Word</w:t>
      </w:r>
      <w:r>
        <w:t>的有序列表，如下所示：</w:t>
      </w:r>
    </w:p>
    <w:p w:rsidR="00BD4DF2" w:rsidRPr="0083187C" w:rsidRDefault="00BD4DF2" w:rsidP="00CB1B30">
      <w:pPr>
        <w:pStyle w:val="a7"/>
        <w:numPr>
          <w:ilvl w:val="0"/>
          <w:numId w:val="10"/>
        </w:numPr>
        <w:ind w:firstLineChars="0"/>
        <w:rPr>
          <w:b/>
        </w:rPr>
      </w:pPr>
      <w:r w:rsidRPr="0083187C">
        <w:rPr>
          <w:b/>
        </w:rPr>
        <w:t>有序列表</w:t>
      </w:r>
      <w:r w:rsidRPr="0083187C">
        <w:rPr>
          <w:b/>
        </w:rPr>
        <w:t>1</w:t>
      </w:r>
    </w:p>
    <w:p w:rsidR="00BD4DF2" w:rsidRDefault="00BD4DF2" w:rsidP="00CB1B30">
      <w:pPr>
        <w:pStyle w:val="a7"/>
        <w:numPr>
          <w:ilvl w:val="0"/>
          <w:numId w:val="11"/>
        </w:numPr>
        <w:ind w:firstLineChars="0"/>
      </w:pPr>
      <w:r>
        <w:t>下一级有序列表</w:t>
      </w:r>
    </w:p>
    <w:p w:rsidR="00BD4DF2" w:rsidRDefault="00BD4DF2" w:rsidP="00CB1B30">
      <w:pPr>
        <w:pStyle w:val="a7"/>
        <w:numPr>
          <w:ilvl w:val="0"/>
          <w:numId w:val="11"/>
        </w:numPr>
        <w:ind w:firstLineChars="0"/>
      </w:pPr>
      <w:r>
        <w:t>下一级有序列表</w:t>
      </w:r>
    </w:p>
    <w:p w:rsidR="00BD4DF2" w:rsidRPr="0083187C" w:rsidRDefault="00BD4DF2" w:rsidP="00CB1B30">
      <w:pPr>
        <w:pStyle w:val="a7"/>
        <w:numPr>
          <w:ilvl w:val="0"/>
          <w:numId w:val="10"/>
        </w:numPr>
        <w:ind w:firstLineChars="0"/>
        <w:rPr>
          <w:b/>
        </w:rPr>
      </w:pPr>
      <w:r w:rsidRPr="0083187C">
        <w:rPr>
          <w:b/>
        </w:rPr>
        <w:t>有序列表</w:t>
      </w:r>
      <w:r w:rsidRPr="0083187C">
        <w:rPr>
          <w:b/>
        </w:rPr>
        <w:t>2</w:t>
      </w:r>
    </w:p>
    <w:p w:rsidR="00A2384B" w:rsidRDefault="00A2384B" w:rsidP="00670FA3">
      <w:pPr>
        <w:pStyle w:val="2"/>
      </w:pPr>
      <w:bookmarkStart w:id="15" w:name="_Ref121403328"/>
      <w:bookmarkStart w:id="16" w:name="_Toc174526367"/>
      <w:r>
        <w:rPr>
          <w:rFonts w:hint="eastAsia"/>
        </w:rPr>
        <w:t>无序列表</w:t>
      </w:r>
      <w:bookmarkEnd w:id="15"/>
      <w:bookmarkEnd w:id="16"/>
    </w:p>
    <w:p w:rsidR="00565F8B" w:rsidRDefault="006D71E8" w:rsidP="008E2DA8">
      <w:pPr>
        <w:ind w:firstLine="422"/>
      </w:pPr>
      <w:r>
        <w:rPr>
          <w:rFonts w:hint="eastAsia"/>
          <w:b/>
          <w:bCs/>
        </w:rPr>
        <w:t>无</w:t>
      </w:r>
      <w:r w:rsidR="00565F8B" w:rsidRPr="00A270A3">
        <w:rPr>
          <w:rFonts w:hint="eastAsia"/>
          <w:b/>
          <w:bCs/>
        </w:rPr>
        <w:t>序列表</w:t>
      </w:r>
      <w:r w:rsidR="000D5965" w:rsidRPr="000D5965">
        <w:rPr>
          <w:rFonts w:hint="eastAsia"/>
        </w:rPr>
        <w:t>可以</w:t>
      </w:r>
      <w:r w:rsidR="00565F8B">
        <w:rPr>
          <w:rFonts w:hint="eastAsia"/>
        </w:rPr>
        <w:t>使用</w:t>
      </w:r>
      <w:r w:rsidR="00565F8B">
        <w:t>Word</w:t>
      </w:r>
      <w:r w:rsidR="00565F8B">
        <w:t>中自带样式即可。注意：</w:t>
      </w:r>
      <w:r w:rsidR="00565F8B">
        <w:rPr>
          <w:rFonts w:hint="eastAsia"/>
        </w:rPr>
        <w:t>需要</w:t>
      </w:r>
      <w:r w:rsidR="00565F8B">
        <w:t>在</w:t>
      </w:r>
      <w:r w:rsidR="00565F8B">
        <w:rPr>
          <w:rFonts w:hint="eastAsia"/>
        </w:rPr>
        <w:t>“</w:t>
      </w:r>
      <w:r w:rsidR="00565F8B">
        <w:t>正文</w:t>
      </w:r>
      <w:r>
        <w:rPr>
          <w:rFonts w:hint="eastAsia"/>
        </w:rPr>
        <w:t>”</w:t>
      </w:r>
      <w:r w:rsidR="00565F8B">
        <w:t>样式的基础上去应用</w:t>
      </w:r>
      <w:r w:rsidR="00565F8B">
        <w:t>Word</w:t>
      </w:r>
      <w:r w:rsidR="00565F8B">
        <w:t>的有序列表，如下所示：</w:t>
      </w:r>
    </w:p>
    <w:p w:rsidR="00565F8B" w:rsidRDefault="006D71E8" w:rsidP="00CB1B30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第一级无序列表</w:t>
      </w:r>
    </w:p>
    <w:p w:rsidR="00565F8B" w:rsidRDefault="006D71E8" w:rsidP="00CB1B30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第二级无序列表</w:t>
      </w:r>
    </w:p>
    <w:p w:rsidR="00565F8B" w:rsidRDefault="006D71E8" w:rsidP="00CB1B30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第三级无序列表</w:t>
      </w:r>
    </w:p>
    <w:p w:rsidR="003A57A7" w:rsidRDefault="003A57A7" w:rsidP="008E2DA8">
      <w:pPr>
        <w:ind w:firstLine="420"/>
      </w:pPr>
    </w:p>
    <w:p w:rsidR="00A2384B" w:rsidRPr="00E23930" w:rsidRDefault="0082455A" w:rsidP="008E2DA8">
      <w:pPr>
        <w:ind w:firstLine="422"/>
        <w:rPr>
          <w:b/>
        </w:rPr>
      </w:pPr>
      <w:r w:rsidRPr="00E23930">
        <w:rPr>
          <w:rFonts w:hint="eastAsia"/>
          <w:b/>
        </w:rPr>
        <w:t>说明：</w:t>
      </w:r>
    </w:p>
    <w:p w:rsidR="0082455A" w:rsidRDefault="0082455A" w:rsidP="008E2DA8">
      <w:pPr>
        <w:ind w:firstLine="420"/>
      </w:pPr>
      <w:r>
        <w:rPr>
          <w:rFonts w:hint="eastAsia"/>
        </w:rPr>
        <w:t>调整无序列表的显示级别时，使用</w:t>
      </w:r>
      <w:r>
        <w:rPr>
          <w:rFonts w:hint="eastAsia"/>
        </w:rPr>
        <w:t>word</w:t>
      </w:r>
      <w:r>
        <w:rPr>
          <w:rFonts w:hint="eastAsia"/>
        </w:rPr>
        <w:t>菜单项的级别缩进图标，如下图所示：</w:t>
      </w:r>
    </w:p>
    <w:p w:rsidR="0082455A" w:rsidRDefault="0082455A" w:rsidP="0082455A">
      <w:pPr>
        <w:pStyle w:val="a8"/>
      </w:pPr>
      <w:r>
        <w:rPr>
          <w:noProof/>
        </w:rPr>
        <w:drawing>
          <wp:inline distT="0" distB="0" distL="0" distR="0" wp14:anchorId="68826AC2" wp14:editId="5F5E54CD">
            <wp:extent cx="4541343" cy="1022977"/>
            <wp:effectExtent l="19050" t="19050" r="12065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5159" cy="10350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455A" w:rsidRPr="0082455A" w:rsidRDefault="0082455A" w:rsidP="0082455A">
      <w:pPr>
        <w:pStyle w:val="a9"/>
        <w:ind w:firstLine="36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66644C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66644C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增加</w:t>
      </w:r>
      <w:r>
        <w:rPr>
          <w:rFonts w:hint="eastAsia"/>
        </w:rPr>
        <w:t>/</w:t>
      </w:r>
      <w:r>
        <w:rPr>
          <w:rFonts w:hint="eastAsia"/>
        </w:rPr>
        <w:t>减少缩进量</w:t>
      </w:r>
    </w:p>
    <w:p w:rsidR="00F56304" w:rsidRDefault="00F56304" w:rsidP="00670FA3">
      <w:pPr>
        <w:pStyle w:val="2"/>
      </w:pPr>
      <w:bookmarkStart w:id="17" w:name="_Ref121403927"/>
      <w:bookmarkStart w:id="18" w:name="_Toc174526368"/>
      <w:r>
        <w:rPr>
          <w:rFonts w:hint="eastAsia"/>
        </w:rPr>
        <w:t>修改快捷键</w:t>
      </w:r>
      <w:bookmarkEnd w:id="17"/>
      <w:bookmarkEnd w:id="18"/>
    </w:p>
    <w:p w:rsidR="00ED5772" w:rsidRDefault="00BB52BD" w:rsidP="008E2DA8">
      <w:pPr>
        <w:ind w:firstLine="420"/>
      </w:pPr>
      <w:r>
        <w:rPr>
          <w:rFonts w:hint="eastAsia"/>
        </w:rPr>
        <w:t>如果</w:t>
      </w:r>
      <w:r w:rsidR="00E6055B">
        <w:rPr>
          <w:rFonts w:hint="eastAsia"/>
        </w:rPr>
        <w:t>模板样式使用的</w:t>
      </w:r>
      <w:r>
        <w:rPr>
          <w:rFonts w:hint="eastAsia"/>
        </w:rPr>
        <w:t>某一个快捷键（比如</w:t>
      </w:r>
      <w:r w:rsidR="00421C38">
        <w:rPr>
          <w:rFonts w:hint="eastAsia"/>
        </w:rPr>
        <w:t>：“代码段”样式的快捷键</w:t>
      </w:r>
      <w:proofErr w:type="spellStart"/>
      <w:r>
        <w:rPr>
          <w:rFonts w:hint="eastAsia"/>
        </w:rPr>
        <w:t>Alt</w:t>
      </w:r>
      <w:r>
        <w:t>+D</w:t>
      </w:r>
      <w:proofErr w:type="spellEnd"/>
      <w:r>
        <w:rPr>
          <w:rFonts w:hint="eastAsia"/>
        </w:rPr>
        <w:t>）已经被您电脑中其他应用优先使用，则</w:t>
      </w:r>
      <w:r>
        <w:rPr>
          <w:rFonts w:hint="eastAsia"/>
        </w:rPr>
        <w:t>word</w:t>
      </w:r>
      <w:r>
        <w:rPr>
          <w:rFonts w:hint="eastAsia"/>
        </w:rPr>
        <w:t>中</w:t>
      </w:r>
      <w:r w:rsidR="009206F9">
        <w:rPr>
          <w:rFonts w:hint="eastAsia"/>
        </w:rPr>
        <w:t>的相应</w:t>
      </w:r>
      <w:r>
        <w:rPr>
          <w:rFonts w:hint="eastAsia"/>
        </w:rPr>
        <w:t>快捷键（</w:t>
      </w:r>
      <w:r w:rsidR="009206F9">
        <w:rPr>
          <w:rFonts w:hint="eastAsia"/>
        </w:rPr>
        <w:t>即</w:t>
      </w:r>
      <w:proofErr w:type="spellStart"/>
      <w:r>
        <w:rPr>
          <w:rFonts w:hint="eastAsia"/>
        </w:rPr>
        <w:t>Alt</w:t>
      </w:r>
      <w:r>
        <w:t>+D</w:t>
      </w:r>
      <w:proofErr w:type="spellEnd"/>
      <w:r>
        <w:rPr>
          <w:rFonts w:hint="eastAsia"/>
        </w:rPr>
        <w:t>）会</w:t>
      </w:r>
      <w:r w:rsidR="009206F9">
        <w:rPr>
          <w:rFonts w:hint="eastAsia"/>
        </w:rPr>
        <w:t>失效。</w:t>
      </w:r>
      <w:r>
        <w:rPr>
          <w:rFonts w:hint="eastAsia"/>
        </w:rPr>
        <w:t>此时，</w:t>
      </w:r>
      <w:r w:rsidR="009206F9">
        <w:rPr>
          <w:rFonts w:hint="eastAsia"/>
        </w:rPr>
        <w:t>需要将其修改成其他未被占用的快捷键</w:t>
      </w:r>
      <w:r w:rsidR="00ED5772">
        <w:rPr>
          <w:rFonts w:hint="eastAsia"/>
        </w:rPr>
        <w:t>。</w:t>
      </w:r>
    </w:p>
    <w:p w:rsidR="009F6F5A" w:rsidRDefault="00421C38" w:rsidP="008E2DA8">
      <w:pPr>
        <w:ind w:firstLine="420"/>
      </w:pPr>
      <w:r>
        <w:rPr>
          <w:rFonts w:hint="eastAsia"/>
        </w:rPr>
        <w:t>修改</w:t>
      </w:r>
      <w:r w:rsidR="009206F9">
        <w:rPr>
          <w:rFonts w:hint="eastAsia"/>
        </w:rPr>
        <w:t>word</w:t>
      </w:r>
      <w:r w:rsidR="009206F9">
        <w:rPr>
          <w:rFonts w:hint="eastAsia"/>
        </w:rPr>
        <w:t>中样式快捷键的方法如下所示：</w:t>
      </w:r>
    </w:p>
    <w:p w:rsidR="009206F9" w:rsidRDefault="003702F4" w:rsidP="008E2DA8">
      <w:pPr>
        <w:ind w:firstLine="422"/>
      </w:pPr>
      <w:r w:rsidRPr="00FF30E0">
        <w:rPr>
          <w:rFonts w:hint="eastAsia"/>
          <w:b/>
          <w:bCs/>
        </w:rPr>
        <w:t>步骤</w:t>
      </w:r>
      <w:r w:rsidRPr="00FF30E0">
        <w:rPr>
          <w:rFonts w:hint="eastAsia"/>
          <w:b/>
          <w:bCs/>
        </w:rPr>
        <w:t>1</w:t>
      </w:r>
      <w:r w:rsidRPr="00FF30E0">
        <w:rPr>
          <w:rFonts w:hint="eastAsia"/>
          <w:b/>
          <w:bCs/>
        </w:rPr>
        <w:t>：</w:t>
      </w:r>
      <w:r w:rsidR="00421C38">
        <w:rPr>
          <w:rFonts w:hint="eastAsia"/>
        </w:rPr>
        <w:t>在样式列表中，</w:t>
      </w:r>
      <w:r w:rsidR="00FF30E0">
        <w:rPr>
          <w:rFonts w:hint="eastAsia"/>
        </w:rPr>
        <w:t>右键单击样式名称（比如“代码段”），然后点击【修改】，如</w:t>
      </w:r>
      <w:r w:rsidR="00FF30E0">
        <w:rPr>
          <w:rFonts w:hint="eastAsia"/>
        </w:rPr>
        <w:lastRenderedPageBreak/>
        <w:t>下图所示：</w:t>
      </w:r>
    </w:p>
    <w:p w:rsidR="00421C38" w:rsidRDefault="00421C38" w:rsidP="00421C38">
      <w:pPr>
        <w:pStyle w:val="a8"/>
      </w:pPr>
      <w:r>
        <w:rPr>
          <w:noProof/>
        </w:rPr>
        <w:drawing>
          <wp:inline distT="0" distB="0" distL="0" distR="0" wp14:anchorId="352EB044" wp14:editId="56412697">
            <wp:extent cx="2914650" cy="3647476"/>
            <wp:effectExtent l="19050" t="19050" r="1905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3655" cy="3658745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86A7C" w:rsidRPr="000C1014" w:rsidRDefault="00B86A7C" w:rsidP="00B86A7C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5</w:t>
      </w:r>
      <w:r w:rsidR="0082455A">
        <w:fldChar w:fldCharType="end"/>
      </w:r>
      <w:r>
        <w:t xml:space="preserve"> </w:t>
      </w:r>
      <w:r w:rsidR="001E7335">
        <w:rPr>
          <w:rFonts w:hint="eastAsia"/>
        </w:rPr>
        <w:t>样式列表</w:t>
      </w:r>
    </w:p>
    <w:p w:rsidR="00B86A7C" w:rsidRPr="00B86A7C" w:rsidRDefault="00955348" w:rsidP="008E2DA8">
      <w:pPr>
        <w:ind w:firstLine="422"/>
      </w:pPr>
      <w:r w:rsidRPr="00955348">
        <w:rPr>
          <w:rFonts w:hint="eastAsia"/>
          <w:b/>
          <w:bCs/>
        </w:rPr>
        <w:t>步骤</w:t>
      </w:r>
      <w:r>
        <w:rPr>
          <w:b/>
          <w:bCs/>
        </w:rPr>
        <w:t>2</w:t>
      </w:r>
      <w:r w:rsidRPr="00955348">
        <w:rPr>
          <w:b/>
          <w:bCs/>
        </w:rPr>
        <w:t>：</w:t>
      </w:r>
      <w:r w:rsidRPr="00955348">
        <w:t>在</w:t>
      </w:r>
      <w:r w:rsidR="005A3F1B">
        <w:rPr>
          <w:rFonts w:hint="eastAsia"/>
        </w:rPr>
        <w:t>修改样式窗口中，</w:t>
      </w:r>
      <w:r w:rsidR="00C500D2">
        <w:rPr>
          <w:rFonts w:hint="eastAsia"/>
        </w:rPr>
        <w:t>点击左下方的</w:t>
      </w:r>
      <w:r w:rsidR="00C500D2" w:rsidRPr="00943435">
        <w:rPr>
          <w:rFonts w:hint="eastAsia"/>
          <w:b/>
          <w:bCs/>
        </w:rPr>
        <w:t>【格式】</w:t>
      </w:r>
      <w:r w:rsidR="00C500D2" w:rsidRPr="00943435">
        <w:rPr>
          <w:b/>
          <w:bCs/>
        </w:rPr>
        <w:t xml:space="preserve">&gt; </w:t>
      </w:r>
      <w:r w:rsidR="00C500D2" w:rsidRPr="00943435">
        <w:rPr>
          <w:rFonts w:hint="eastAsia"/>
          <w:b/>
          <w:bCs/>
        </w:rPr>
        <w:t>【快捷键】</w:t>
      </w:r>
      <w:r w:rsidR="00C500D2">
        <w:rPr>
          <w:rFonts w:hint="eastAsia"/>
        </w:rPr>
        <w:t>，如下图所示：</w:t>
      </w:r>
    </w:p>
    <w:p w:rsidR="009F6F5A" w:rsidRDefault="005A3F1B" w:rsidP="005A3F1B">
      <w:pPr>
        <w:pStyle w:val="a8"/>
      </w:pPr>
      <w:r>
        <w:rPr>
          <w:noProof/>
        </w:rPr>
        <w:drawing>
          <wp:inline distT="0" distB="0" distL="0" distR="0" wp14:anchorId="0A255156" wp14:editId="56134A1A">
            <wp:extent cx="2990850" cy="3495327"/>
            <wp:effectExtent l="19050" t="19050" r="1905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800" cy="3499943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A3F1B" w:rsidRPr="005A3F1B" w:rsidRDefault="005A3F1B" w:rsidP="005A3F1B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6</w:t>
      </w:r>
      <w:r w:rsidR="0082455A">
        <w:fldChar w:fldCharType="end"/>
      </w:r>
      <w:r>
        <w:t xml:space="preserve"> </w:t>
      </w:r>
      <w:r>
        <w:rPr>
          <w:rFonts w:hint="eastAsia"/>
        </w:rPr>
        <w:t>修改样式窗口</w:t>
      </w:r>
    </w:p>
    <w:p w:rsidR="00421C38" w:rsidRDefault="00943435" w:rsidP="008E2DA8">
      <w:pPr>
        <w:ind w:firstLine="422"/>
      </w:pPr>
      <w:r w:rsidRPr="00955348">
        <w:rPr>
          <w:rFonts w:hint="eastAsia"/>
          <w:b/>
          <w:bCs/>
        </w:rPr>
        <w:t>步骤</w:t>
      </w:r>
      <w:r w:rsidR="002036F0">
        <w:rPr>
          <w:b/>
          <w:bCs/>
        </w:rPr>
        <w:t>3</w:t>
      </w:r>
      <w:r w:rsidRPr="00955348">
        <w:rPr>
          <w:b/>
          <w:bCs/>
        </w:rPr>
        <w:t>：</w:t>
      </w:r>
      <w:r w:rsidRPr="00955348">
        <w:t>在</w:t>
      </w:r>
      <w:r w:rsidR="002036F0">
        <w:rPr>
          <w:rFonts w:hint="eastAsia"/>
        </w:rPr>
        <w:t>自定义键盘窗口中，首先在下拉框中选择</w:t>
      </w:r>
      <w:r w:rsidR="00A95EB1">
        <w:rPr>
          <w:rFonts w:hint="eastAsia"/>
        </w:rPr>
        <w:t>要应用</w:t>
      </w:r>
      <w:r w:rsidR="002036F0">
        <w:rPr>
          <w:rFonts w:hint="eastAsia"/>
        </w:rPr>
        <w:t>的文档名称，然后选择当</w:t>
      </w:r>
      <w:r w:rsidR="002036F0">
        <w:rPr>
          <w:rFonts w:hint="eastAsia"/>
        </w:rPr>
        <w:lastRenderedPageBreak/>
        <w:t>前</w:t>
      </w:r>
      <w:r w:rsidR="00A95EB1">
        <w:rPr>
          <w:rFonts w:hint="eastAsia"/>
        </w:rPr>
        <w:t>使用的</w:t>
      </w:r>
      <w:r w:rsidR="002036F0">
        <w:rPr>
          <w:rFonts w:hint="eastAsia"/>
        </w:rPr>
        <w:t>快捷键，最后点击</w:t>
      </w:r>
      <w:r w:rsidR="005D1033">
        <w:rPr>
          <w:rFonts w:hint="eastAsia"/>
        </w:rPr>
        <w:t>下方的</w:t>
      </w:r>
      <w:r w:rsidR="002036F0">
        <w:rPr>
          <w:rFonts w:hint="eastAsia"/>
        </w:rPr>
        <w:t>【删除】按钮删除当前冲突的快捷键，如下图所示：</w:t>
      </w:r>
    </w:p>
    <w:p w:rsidR="00421C38" w:rsidRDefault="00A95EB1" w:rsidP="002036F0">
      <w:pPr>
        <w:pStyle w:val="a8"/>
      </w:pPr>
      <w:r>
        <w:rPr>
          <w:noProof/>
        </w:rPr>
        <w:drawing>
          <wp:inline distT="0" distB="0" distL="0" distR="0" wp14:anchorId="4C0DA099" wp14:editId="32A0A73D">
            <wp:extent cx="3175774" cy="3352800"/>
            <wp:effectExtent l="19050" t="19050" r="24765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6545" cy="3364172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67F" w:rsidRPr="0027667F" w:rsidRDefault="0027667F" w:rsidP="0027667F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7</w:t>
      </w:r>
      <w:r w:rsidR="0082455A">
        <w:fldChar w:fldCharType="end"/>
      </w:r>
      <w:r>
        <w:t xml:space="preserve"> </w:t>
      </w:r>
      <w:r>
        <w:rPr>
          <w:rFonts w:hint="eastAsia"/>
        </w:rPr>
        <w:t>删除当前的快捷键</w:t>
      </w:r>
    </w:p>
    <w:p w:rsidR="00421C38" w:rsidRDefault="00C47935" w:rsidP="008E2DA8">
      <w:pPr>
        <w:ind w:firstLine="422"/>
      </w:pPr>
      <w:r w:rsidRPr="00955348">
        <w:rPr>
          <w:rFonts w:hint="eastAsia"/>
          <w:b/>
          <w:bCs/>
        </w:rPr>
        <w:t>步骤</w:t>
      </w:r>
      <w:r>
        <w:rPr>
          <w:b/>
          <w:bCs/>
        </w:rPr>
        <w:t>4</w:t>
      </w:r>
      <w:r w:rsidRPr="00955348">
        <w:rPr>
          <w:b/>
          <w:bCs/>
        </w:rPr>
        <w:t>：</w:t>
      </w:r>
      <w:r w:rsidRPr="00955348">
        <w:t>在</w:t>
      </w:r>
      <w:r>
        <w:rPr>
          <w:rFonts w:hint="eastAsia"/>
        </w:rPr>
        <w:t>自定义键盘窗口中，</w:t>
      </w:r>
      <w:r w:rsidR="00F7680F">
        <w:rPr>
          <w:rFonts w:hint="eastAsia"/>
        </w:rPr>
        <w:t>在“请按新快捷键”下方的文本框中输入快捷键，然后点击左下方的【指定】按钮，最后点击右下方的【关闭】按钮，如下图所示：</w:t>
      </w:r>
    </w:p>
    <w:p w:rsidR="00421C38" w:rsidRDefault="005443AC" w:rsidP="005443AC">
      <w:pPr>
        <w:pStyle w:val="a8"/>
      </w:pPr>
      <w:r>
        <w:rPr>
          <w:noProof/>
        </w:rPr>
        <w:drawing>
          <wp:inline distT="0" distB="0" distL="0" distR="0" wp14:anchorId="7E56BD9F" wp14:editId="62CE43CE">
            <wp:extent cx="3204683" cy="3359785"/>
            <wp:effectExtent l="19050" t="19050" r="152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5380" cy="3381484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67F" w:rsidRPr="0027667F" w:rsidRDefault="0027667F" w:rsidP="0027667F">
      <w:pPr>
        <w:pStyle w:val="a9"/>
        <w:ind w:firstLine="361"/>
      </w:pPr>
      <w:r>
        <w:rPr>
          <w:rFonts w:hint="eastAsia"/>
        </w:rPr>
        <w:t>图</w:t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>STYLEREF 1 \s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1</w:t>
      </w:r>
      <w:r w:rsidR="0082455A">
        <w:fldChar w:fldCharType="end"/>
      </w:r>
      <w:r w:rsidR="0082455A">
        <w:noBreakHyphen/>
      </w:r>
      <w:r w:rsidR="0082455A">
        <w:fldChar w:fldCharType="begin"/>
      </w:r>
      <w:r w:rsidR="0082455A">
        <w:instrText xml:space="preserve"> </w:instrText>
      </w:r>
      <w:r w:rsidR="0082455A">
        <w:rPr>
          <w:rFonts w:hint="eastAsia"/>
        </w:rPr>
        <w:instrText xml:space="preserve">SEQ </w:instrText>
      </w:r>
      <w:r w:rsidR="0082455A">
        <w:rPr>
          <w:rFonts w:hint="eastAsia"/>
        </w:rPr>
        <w:instrText>图</w:instrText>
      </w:r>
      <w:r w:rsidR="0082455A">
        <w:rPr>
          <w:rFonts w:hint="eastAsia"/>
        </w:rPr>
        <w:instrText xml:space="preserve"> \* ARABIC \s 1</w:instrText>
      </w:r>
      <w:r w:rsidR="0082455A">
        <w:instrText xml:space="preserve"> </w:instrText>
      </w:r>
      <w:r w:rsidR="0082455A">
        <w:fldChar w:fldCharType="separate"/>
      </w:r>
      <w:r w:rsidR="0066644C">
        <w:rPr>
          <w:noProof/>
        </w:rPr>
        <w:t>8</w:t>
      </w:r>
      <w:r w:rsidR="0082455A">
        <w:fldChar w:fldCharType="end"/>
      </w:r>
      <w:r>
        <w:t xml:space="preserve"> </w:t>
      </w:r>
      <w:r w:rsidR="00AC27E2">
        <w:rPr>
          <w:rFonts w:hint="eastAsia"/>
        </w:rPr>
        <w:t>指定</w:t>
      </w:r>
      <w:r>
        <w:rPr>
          <w:rFonts w:hint="eastAsia"/>
        </w:rPr>
        <w:t>新的快捷键</w:t>
      </w:r>
    </w:p>
    <w:p w:rsidR="009F0CE7" w:rsidRDefault="00B252D9" w:rsidP="008E2DA8">
      <w:pPr>
        <w:ind w:firstLine="422"/>
        <w:sectPr w:rsidR="009F0CE7" w:rsidSect="00F304BC">
          <w:pgSz w:w="11906" w:h="16838"/>
          <w:pgMar w:top="1440" w:right="1800" w:bottom="1440" w:left="1800" w:header="624" w:footer="850" w:gutter="0"/>
          <w:pgNumType w:start="1"/>
          <w:cols w:space="425"/>
          <w:docGrid w:type="lines" w:linePitch="312"/>
        </w:sectPr>
      </w:pPr>
      <w:r w:rsidRPr="00955348">
        <w:rPr>
          <w:rFonts w:hint="eastAsia"/>
          <w:b/>
          <w:bCs/>
        </w:rPr>
        <w:t>步骤</w:t>
      </w:r>
      <w:r>
        <w:rPr>
          <w:b/>
          <w:bCs/>
        </w:rPr>
        <w:t>5</w:t>
      </w:r>
      <w:r w:rsidRPr="00955348">
        <w:rPr>
          <w:b/>
          <w:bCs/>
        </w:rPr>
        <w:t>：</w:t>
      </w:r>
      <w:r w:rsidR="00486EFE">
        <w:rPr>
          <w:rFonts w:hint="eastAsia"/>
        </w:rPr>
        <w:t>在</w:t>
      </w:r>
      <w:r w:rsidR="00A65C89">
        <w:rPr>
          <w:rFonts w:hint="eastAsia"/>
        </w:rPr>
        <w:t>修改样式窗口</w:t>
      </w:r>
      <w:r w:rsidR="00486EFE">
        <w:rPr>
          <w:rFonts w:hint="eastAsia"/>
        </w:rPr>
        <w:t>中，点击</w:t>
      </w:r>
      <w:r w:rsidR="00A65C89">
        <w:rPr>
          <w:rFonts w:hint="eastAsia"/>
        </w:rPr>
        <w:t>【确定】按钮</w:t>
      </w:r>
      <w:r w:rsidR="00486EFE">
        <w:rPr>
          <w:rFonts w:hint="eastAsia"/>
        </w:rPr>
        <w:t>完成操作</w:t>
      </w:r>
      <w:r w:rsidR="00A65C89">
        <w:rPr>
          <w:rFonts w:hint="eastAsia"/>
        </w:rPr>
        <w:t>。</w:t>
      </w:r>
    </w:p>
    <w:p w:rsidR="00CD2861" w:rsidRDefault="00B219CC" w:rsidP="00670FA3">
      <w:pPr>
        <w:pStyle w:val="1"/>
      </w:pPr>
      <w:bookmarkStart w:id="19" w:name="_Toc174526369"/>
      <w:r>
        <w:rPr>
          <w:rFonts w:hint="eastAsia"/>
        </w:rPr>
        <w:lastRenderedPageBreak/>
        <w:t>一级标题</w:t>
      </w:r>
      <w:r w:rsidR="00F033E3">
        <w:rPr>
          <w:rFonts w:hint="eastAsia"/>
        </w:rPr>
        <w:t>（第二章</w:t>
      </w:r>
      <w:r w:rsidR="00B922F0">
        <w:rPr>
          <w:rFonts w:hint="eastAsia"/>
        </w:rPr>
        <w:t>标题</w:t>
      </w:r>
      <w:r w:rsidR="00F033E3">
        <w:rPr>
          <w:rFonts w:hint="eastAsia"/>
        </w:rPr>
        <w:t>）</w:t>
      </w:r>
      <w:bookmarkEnd w:id="19"/>
    </w:p>
    <w:p w:rsidR="00E90EDE" w:rsidRDefault="00E90EDE" w:rsidP="008E2DA8">
      <w:pPr>
        <w:ind w:firstLine="420"/>
      </w:pPr>
      <w:r>
        <w:rPr>
          <w:rFonts w:hint="eastAsia"/>
        </w:rPr>
        <w:t>正文第一段：</w:t>
      </w:r>
      <w:r w:rsidR="000E1AB7" w:rsidRPr="000E1AB7">
        <w:t>cols</w:t>
      </w:r>
      <w:r w:rsidR="000E1AB7" w:rsidRPr="000E1AB7">
        <w:t>属性设置在表块的属性列表中。它接受以逗号分隔的列说明符列表。每个列说明符表示一列以及分配给该列的宽度、对齐方式和样式属性。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3D1C2D" w:rsidRPr="003D1C2D">
        <w:rPr>
          <w:rFonts w:hint="eastAsia"/>
        </w:rPr>
        <w:t>列说明符通常用数字表示，但在某些情况下，可以用符号或字母表示。在例</w:t>
      </w:r>
      <w:r w:rsidR="003D1C2D" w:rsidRPr="003D1C2D">
        <w:t>1</w:t>
      </w:r>
      <w:r w:rsidR="003D1C2D" w:rsidRPr="003D1C2D">
        <w:t>中，列被分配了一个由四个数字列说明符组成的列表</w:t>
      </w:r>
      <w:r w:rsidR="003D1C2D">
        <w:rPr>
          <w:rFonts w:hint="eastAsia"/>
        </w:rPr>
        <w:t>。</w:t>
      </w:r>
    </w:p>
    <w:p w:rsidR="00E90EDE" w:rsidRDefault="001700DD" w:rsidP="008E2DA8">
      <w:pPr>
        <w:ind w:firstLine="420"/>
      </w:pPr>
      <w:r>
        <w:rPr>
          <w:rFonts w:hint="eastAsia"/>
        </w:rPr>
        <w:t>……</w:t>
      </w:r>
    </w:p>
    <w:p w:rsidR="001700DD" w:rsidRPr="00E90EDE" w:rsidRDefault="001700DD" w:rsidP="008E2DA8">
      <w:pPr>
        <w:ind w:firstLine="420"/>
      </w:pPr>
      <w:r>
        <w:rPr>
          <w:rFonts w:hint="eastAsia"/>
        </w:rPr>
        <w:t>……</w:t>
      </w:r>
    </w:p>
    <w:p w:rsidR="00CD2861" w:rsidRDefault="00B219CC" w:rsidP="00670FA3">
      <w:pPr>
        <w:pStyle w:val="2"/>
      </w:pPr>
      <w:bookmarkStart w:id="20" w:name="_Toc174526370"/>
      <w:r>
        <w:rPr>
          <w:rFonts w:hint="eastAsia"/>
        </w:rPr>
        <w:t>二级标题</w:t>
      </w:r>
      <w:r>
        <w:rPr>
          <w:rFonts w:hint="eastAsia"/>
        </w:rPr>
        <w:t>1</w:t>
      </w:r>
      <w:bookmarkEnd w:id="20"/>
    </w:p>
    <w:p w:rsidR="00B219CC" w:rsidRDefault="00662734" w:rsidP="008E2DA8">
      <w:pPr>
        <w:ind w:firstLine="420"/>
      </w:pPr>
      <w:r>
        <w:rPr>
          <w:rFonts w:hint="eastAsia"/>
        </w:rPr>
        <w:t>正文</w:t>
      </w:r>
      <w:r w:rsidR="00623D95">
        <w:rPr>
          <w:rFonts w:hint="eastAsia"/>
        </w:rPr>
        <w:t>第一段：</w:t>
      </w:r>
      <w:r w:rsidR="00542E8E" w:rsidRPr="00542E8E">
        <w:rPr>
          <w:rFonts w:hint="eastAsia"/>
        </w:rPr>
        <w:t>在例</w:t>
      </w:r>
      <w:r w:rsidR="00542E8E" w:rsidRPr="00542E8E">
        <w:t>1</w:t>
      </w:r>
      <w:r w:rsidR="00542E8E" w:rsidRPr="00542E8E">
        <w:t>中，分配给列的值包含四个列说明符。值列表中的条目数决定了表中的列数。这意味着上面示例中的表将包含四列。</w:t>
      </w:r>
    </w:p>
    <w:p w:rsidR="00623D95" w:rsidRDefault="00662734" w:rsidP="008E2DA8">
      <w:pPr>
        <w:ind w:firstLine="420"/>
      </w:pPr>
      <w:r>
        <w:rPr>
          <w:rFonts w:hint="eastAsia"/>
        </w:rPr>
        <w:t>正文</w:t>
      </w:r>
      <w:r w:rsidR="00623D95">
        <w:rPr>
          <w:rFonts w:hint="eastAsia"/>
        </w:rPr>
        <w:t>第二段：</w:t>
      </w:r>
      <w:r w:rsidR="00542E8E" w:rsidRPr="00542E8E">
        <w:rPr>
          <w:rFonts w:hint="eastAsia"/>
        </w:rPr>
        <w:t>当列说明符为数字（如</w:t>
      </w:r>
      <w:r w:rsidR="00542E8E" w:rsidRPr="00542E8E">
        <w:t>1</w:t>
      </w:r>
      <w:r w:rsidR="00542E8E" w:rsidRPr="00542E8E">
        <w:t>或</w:t>
      </w:r>
      <w:r w:rsidR="00542E8E" w:rsidRPr="00542E8E">
        <w:t>50</w:t>
      </w:r>
      <w:r w:rsidR="00542E8E" w:rsidRPr="00542E8E">
        <w:t>）时，整数表示列的宽度与表中其他列的宽度成比例。在例</w:t>
      </w:r>
      <w:r w:rsidR="00542E8E" w:rsidRPr="00542E8E">
        <w:t>1</w:t>
      </w:r>
      <w:r w:rsidR="00542E8E" w:rsidRPr="00542E8E">
        <w:t>中，由于每个列说明符中的整数相同，所以每一列的宽度都相同。让我们看看例</w:t>
      </w:r>
      <w:r w:rsidR="00542E8E" w:rsidRPr="00542E8E">
        <w:t>2</w:t>
      </w:r>
      <w:r w:rsidR="00542E8E" w:rsidRPr="00542E8E">
        <w:t>中的列说明符，并将其与示例</w:t>
      </w:r>
      <w:r w:rsidR="00542E8E" w:rsidRPr="00542E8E">
        <w:t>1</w:t>
      </w:r>
      <w:r w:rsidR="00542E8E" w:rsidRPr="00542E8E">
        <w:t>进行比较。</w:t>
      </w:r>
    </w:p>
    <w:p w:rsidR="00623D95" w:rsidRDefault="00542E8E" w:rsidP="008E2DA8">
      <w:pPr>
        <w:ind w:firstLine="420"/>
      </w:pPr>
      <w:r>
        <w:rPr>
          <w:rFonts w:hint="eastAsia"/>
        </w:rPr>
        <w:t>……</w:t>
      </w:r>
    </w:p>
    <w:p w:rsidR="00B219CC" w:rsidRDefault="00542E8E" w:rsidP="008E2DA8">
      <w:pPr>
        <w:ind w:firstLine="420"/>
      </w:pPr>
      <w:r>
        <w:rPr>
          <w:rFonts w:hint="eastAsia"/>
        </w:rPr>
        <w:t>……</w:t>
      </w:r>
    </w:p>
    <w:p w:rsidR="00B219CC" w:rsidRDefault="00B219CC" w:rsidP="00670FA3">
      <w:pPr>
        <w:pStyle w:val="2"/>
      </w:pPr>
      <w:bookmarkStart w:id="21" w:name="_Toc174526371"/>
      <w:r>
        <w:rPr>
          <w:rFonts w:hint="eastAsia"/>
        </w:rPr>
        <w:t>二级标题</w:t>
      </w:r>
      <w:r>
        <w:rPr>
          <w:rFonts w:hint="eastAsia"/>
        </w:rPr>
        <w:t>2</w:t>
      </w:r>
      <w:bookmarkEnd w:id="21"/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第一段：</w:t>
      </w:r>
      <w:r w:rsidR="00A7637D" w:rsidRPr="00A7637D">
        <w:t>注释行的（</w:t>
      </w:r>
      <w:r w:rsidR="00A7637D" w:rsidRPr="00A7637D">
        <w:t>1</w:t>
      </w:r>
      <w:r w:rsidR="00A7637D" w:rsidRPr="00A7637D">
        <w:t>）表示：在属性列表中，设置</w:t>
      </w:r>
      <w:r w:rsidR="00A7637D" w:rsidRPr="00A7637D">
        <w:t>cols</w:t>
      </w:r>
      <w:r w:rsidR="00A7637D" w:rsidRPr="00A7637D">
        <w:t>属性，后跟等号（</w:t>
      </w:r>
      <w:r w:rsidR="00A7637D" w:rsidRPr="00A7637D">
        <w:t>=</w:t>
      </w:r>
      <w:r w:rsidR="00A7637D" w:rsidRPr="00A7637D">
        <w:t>），然后是用双引号（</w:t>
      </w:r>
      <w:r w:rsidR="00A7637D" w:rsidRPr="00A7637D">
        <w:t>“</w:t>
      </w:r>
      <w:r w:rsidR="00A7637D" w:rsidRPr="00A7637D">
        <w:t>）括起来的逗号分隔的列说明符列表。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A7637D" w:rsidRPr="00A7637D">
        <w:t>注释行的（</w:t>
      </w:r>
      <w:r w:rsidR="00A7637D" w:rsidRPr="00A7637D">
        <w:t>2</w:t>
      </w:r>
      <w:r w:rsidR="00A7637D" w:rsidRPr="00A7637D">
        <w:t>）表示：在属性列表后面的行上，输入开始表分隔符。表分隔符是一个竖条，后跟三个等号（</w:t>
      </w:r>
      <w:r w:rsidR="00A7637D" w:rsidRPr="00A7637D">
        <w:t>|===</w:t>
      </w:r>
      <w:r w:rsidR="00A7637D" w:rsidRPr="00A7637D">
        <w:t>）。</w:t>
      </w:r>
    </w:p>
    <w:p w:rsidR="00B219CC" w:rsidRDefault="00A7637D" w:rsidP="008E2DA8">
      <w:pPr>
        <w:ind w:firstLine="420"/>
      </w:pPr>
      <w:r>
        <w:rPr>
          <w:rFonts w:hint="eastAsia"/>
        </w:rPr>
        <w:t>……</w:t>
      </w:r>
    </w:p>
    <w:p w:rsidR="00823477" w:rsidRDefault="00A7637D" w:rsidP="008E2DA8">
      <w:pPr>
        <w:ind w:firstLine="420"/>
        <w:sectPr w:rsidR="00823477" w:rsidSect="007D27A0">
          <w:pgSz w:w="11906" w:h="16838"/>
          <w:pgMar w:top="1440" w:right="1800" w:bottom="1440" w:left="1800" w:header="624" w:footer="850" w:gutter="0"/>
          <w:cols w:space="425"/>
          <w:docGrid w:type="lines" w:linePitch="312"/>
        </w:sectPr>
      </w:pPr>
      <w:r>
        <w:rPr>
          <w:rFonts w:hint="eastAsia"/>
        </w:rPr>
        <w:t>……</w:t>
      </w:r>
    </w:p>
    <w:p w:rsidR="00CD2861" w:rsidRDefault="00B219CC" w:rsidP="00670FA3">
      <w:pPr>
        <w:pStyle w:val="1"/>
      </w:pPr>
      <w:bookmarkStart w:id="22" w:name="_Toc174526372"/>
      <w:r>
        <w:rPr>
          <w:rFonts w:hint="eastAsia"/>
        </w:rPr>
        <w:lastRenderedPageBreak/>
        <w:t>一级标题</w:t>
      </w:r>
      <w:r w:rsidR="00F033E3">
        <w:rPr>
          <w:rFonts w:hint="eastAsia"/>
        </w:rPr>
        <w:t>（第三章</w:t>
      </w:r>
      <w:r w:rsidR="00B922F0">
        <w:rPr>
          <w:rFonts w:hint="eastAsia"/>
        </w:rPr>
        <w:t>标题</w:t>
      </w:r>
      <w:r w:rsidR="00F033E3">
        <w:rPr>
          <w:rFonts w:hint="eastAsia"/>
        </w:rPr>
        <w:t>）</w:t>
      </w:r>
      <w:bookmarkEnd w:id="22"/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第一段：</w:t>
      </w:r>
      <w:r w:rsidR="00C16E41" w:rsidRPr="00C16E41">
        <w:rPr>
          <w:rFonts w:hint="eastAsia"/>
        </w:rPr>
        <w:t>列乘数允许将相同的宽度、水平对齐方式、垂直对齐方式和内容样式应用于表中的多个连续列。乘数由整数（＜</w:t>
      </w:r>
      <w:r w:rsidR="00C16E41" w:rsidRPr="00C16E41">
        <w:t>n</w:t>
      </w:r>
      <w:r w:rsidR="00C16E41" w:rsidRPr="00C16E41">
        <w:t>＞）和星号（</w:t>
      </w:r>
      <w:r w:rsidR="00C16E41" w:rsidRPr="00C16E41">
        <w:t>*</w:t>
      </w:r>
      <w:r w:rsidR="00C16E41" w:rsidRPr="00C16E41">
        <w:t>）组成。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C16E41" w:rsidRPr="00C16E41">
        <w:rPr>
          <w:rFonts w:hint="eastAsia"/>
        </w:rPr>
        <w:t>整数表示要添加到表中的连续列数；星号（</w:t>
      </w:r>
      <w:r w:rsidR="00C16E41" w:rsidRPr="00C16E41">
        <w:t>*</w:t>
      </w:r>
      <w:r w:rsidR="00C16E41" w:rsidRPr="00C16E41">
        <w:t>）称为乘数运算符，直接放在整数之后（如：</w:t>
      </w:r>
      <w:r w:rsidR="00C16E41" w:rsidRPr="00C16E41">
        <w:t>&lt;n&gt;*</w:t>
      </w:r>
      <w:r w:rsidR="00C16E41" w:rsidRPr="00C16E41">
        <w:t>）。运算符告诉转换器将整数解释为列乘数的一部分，而不是列说明符。</w:t>
      </w:r>
    </w:p>
    <w:p w:rsidR="00E90EDE" w:rsidRDefault="00C16E41" w:rsidP="008E2DA8">
      <w:pPr>
        <w:ind w:firstLine="420"/>
      </w:pPr>
      <w:r>
        <w:rPr>
          <w:rFonts w:hint="eastAsia"/>
        </w:rPr>
        <w:t>……</w:t>
      </w:r>
    </w:p>
    <w:p w:rsidR="00C16E41" w:rsidRPr="00E90EDE" w:rsidRDefault="00C16E41" w:rsidP="008E2DA8">
      <w:pPr>
        <w:ind w:firstLine="420"/>
      </w:pPr>
      <w:r>
        <w:rPr>
          <w:rFonts w:hint="eastAsia"/>
        </w:rPr>
        <w:t>……</w:t>
      </w:r>
    </w:p>
    <w:p w:rsidR="001E2AAB" w:rsidRDefault="00B219CC" w:rsidP="00670FA3">
      <w:pPr>
        <w:pStyle w:val="2"/>
      </w:pPr>
      <w:bookmarkStart w:id="23" w:name="_Toc174526373"/>
      <w:r>
        <w:rPr>
          <w:rFonts w:hint="eastAsia"/>
        </w:rPr>
        <w:t>二级标题</w:t>
      </w:r>
      <w:bookmarkEnd w:id="23"/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第一段：</w:t>
      </w:r>
      <w:r w:rsidR="00A23AA3" w:rsidRPr="00A23AA3">
        <w:t>Doc</w:t>
      </w:r>
      <w:r w:rsidR="00A23AA3" w:rsidRPr="00A23AA3">
        <w:t>提供了在设置</w:t>
      </w:r>
      <w:r w:rsidR="00A23AA3" w:rsidRPr="00A23AA3">
        <w:t>cols</w:t>
      </w:r>
      <w:r w:rsidR="00A23AA3" w:rsidRPr="00A23AA3">
        <w:t>属性时控制列内容的位置和样式的运算符。列说明符或乘数可以包含以下一个或多个属性的这些可选运算符</w:t>
      </w:r>
      <w:r w:rsidR="00316D03">
        <w:rPr>
          <w:rFonts w:hint="eastAsia"/>
        </w:rPr>
        <w:t>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500377" w:rsidRPr="00500377">
        <w:rPr>
          <w:rFonts w:hint="eastAsia"/>
        </w:rPr>
        <w:t>当表中的所有列都使用默认的宽度、对齐方式和样式值时，不需要设置</w:t>
      </w:r>
      <w:r w:rsidR="00500377" w:rsidRPr="00500377">
        <w:t>cols</w:t>
      </w:r>
      <w:r w:rsidR="00500377" w:rsidRPr="00500377">
        <w:t>属性。相反，可以通过在同一行中输入第一行的所有单元格来隐式声明列数。</w:t>
      </w:r>
    </w:p>
    <w:p w:rsidR="00F50635" w:rsidRPr="00A3205A" w:rsidRDefault="00A3205A" w:rsidP="008E2DA8">
      <w:pPr>
        <w:ind w:firstLine="420"/>
      </w:pPr>
      <w:r>
        <w:rPr>
          <w:rFonts w:hint="eastAsia"/>
        </w:rPr>
        <w:t>……</w:t>
      </w:r>
    </w:p>
    <w:p w:rsidR="008179CC" w:rsidRDefault="00A3205A" w:rsidP="008E2DA8">
      <w:pPr>
        <w:ind w:firstLine="420"/>
      </w:pPr>
      <w:r>
        <w:rPr>
          <w:rFonts w:hint="eastAsia"/>
        </w:rPr>
        <w:t>……</w:t>
      </w:r>
    </w:p>
    <w:p w:rsidR="009644BC" w:rsidRDefault="001440B7" w:rsidP="00670FA3">
      <w:pPr>
        <w:pStyle w:val="3"/>
      </w:pPr>
      <w:bookmarkStart w:id="24" w:name="_Toc174526374"/>
      <w:r>
        <w:rPr>
          <w:rFonts w:hint="eastAsia"/>
        </w:rPr>
        <w:t>三级标题</w:t>
      </w:r>
      <w:bookmarkEnd w:id="24"/>
    </w:p>
    <w:p w:rsidR="00E90EDE" w:rsidRDefault="00662734" w:rsidP="008E2DA8">
      <w:pPr>
        <w:ind w:firstLine="420"/>
      </w:pPr>
      <w:proofErr w:type="gramStart"/>
      <w:r>
        <w:rPr>
          <w:rFonts w:hint="eastAsia"/>
        </w:rPr>
        <w:t>正文</w:t>
      </w:r>
      <w:r w:rsidR="00E90EDE">
        <w:rPr>
          <w:rFonts w:hint="eastAsia"/>
        </w:rPr>
        <w:t>第</w:t>
      </w:r>
      <w:proofErr w:type="gramEnd"/>
      <w:r w:rsidR="00E90EDE">
        <w:rPr>
          <w:rFonts w:hint="eastAsia"/>
        </w:rPr>
        <w:t>一段：</w:t>
      </w:r>
      <w:r w:rsidR="00637A53" w:rsidRPr="00637A53">
        <w:rPr>
          <w:rFonts w:hint="eastAsia"/>
        </w:rPr>
        <w:t>表是一个分隔块，可以具有可选的自定义项，例如</w:t>
      </w:r>
      <w:r w:rsidR="00637A53" w:rsidRPr="00637A53">
        <w:t>ID</w:t>
      </w:r>
      <w:r w:rsidR="00637A53" w:rsidRPr="00637A53">
        <w:t>和标题，以及表特定的属性、选项和角色。然而，在最基本的情况下，表只需要列和行。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bookmarkStart w:id="25" w:name="_GoBack"/>
      <w:bookmarkEnd w:id="25"/>
      <w:r w:rsidR="00BF43A9" w:rsidRPr="00BF43A9">
        <w:t>列说明符表</w:t>
      </w:r>
      <w:proofErr w:type="gramStart"/>
      <w:r w:rsidR="00BF43A9" w:rsidRPr="00BF43A9">
        <w:t>示列</w:t>
      </w:r>
      <w:proofErr w:type="gramEnd"/>
      <w:r w:rsidR="00BF43A9" w:rsidRPr="00BF43A9">
        <w:t>以及分配给该列的宽度、对齐方式和样式属性。当每个列说明符都是相同的数字（在本例中为整数</w:t>
      </w:r>
      <w:r w:rsidR="00BF43A9" w:rsidRPr="00BF43A9">
        <w:t>1</w:t>
      </w:r>
      <w:r w:rsidR="00BF43A9" w:rsidRPr="00BF43A9">
        <w:t>）时，所有列的宽度都将相同。</w:t>
      </w:r>
    </w:p>
    <w:p w:rsidR="001440B7" w:rsidRDefault="00BF43A9" w:rsidP="008E2DA8">
      <w:pPr>
        <w:ind w:firstLine="420"/>
      </w:pPr>
      <w:r>
        <w:rPr>
          <w:rFonts w:hint="eastAsia"/>
        </w:rPr>
        <w:t>……</w:t>
      </w:r>
    </w:p>
    <w:p w:rsidR="00624A5B" w:rsidRDefault="00BF43A9" w:rsidP="008E2DA8">
      <w:pPr>
        <w:ind w:firstLine="420"/>
      </w:pPr>
      <w:r>
        <w:rPr>
          <w:rFonts w:hint="eastAsia"/>
        </w:rPr>
        <w:t>……</w:t>
      </w:r>
    </w:p>
    <w:p w:rsidR="0035780F" w:rsidRDefault="001440B7" w:rsidP="00670FA3">
      <w:pPr>
        <w:pStyle w:val="4"/>
      </w:pPr>
      <w:r>
        <w:rPr>
          <w:rFonts w:hint="eastAsia"/>
        </w:rPr>
        <w:t>四级标题</w:t>
      </w:r>
    </w:p>
    <w:p w:rsidR="00E90EDE" w:rsidRDefault="00662734" w:rsidP="008E2DA8">
      <w:pPr>
        <w:ind w:firstLine="420"/>
      </w:pPr>
      <w:proofErr w:type="gramStart"/>
      <w:r>
        <w:rPr>
          <w:rFonts w:hint="eastAsia"/>
        </w:rPr>
        <w:t>正文</w:t>
      </w:r>
      <w:r w:rsidR="00E90EDE">
        <w:rPr>
          <w:rFonts w:hint="eastAsia"/>
        </w:rPr>
        <w:t>第</w:t>
      </w:r>
      <w:proofErr w:type="gramEnd"/>
      <w:r w:rsidR="00E90EDE">
        <w:rPr>
          <w:rFonts w:hint="eastAsia"/>
        </w:rPr>
        <w:t>一段：</w:t>
      </w:r>
      <w:r w:rsidR="00227122" w:rsidRPr="00227122">
        <w:rPr>
          <w:rFonts w:hint="eastAsia"/>
        </w:rPr>
        <w:t>向表中添加三行。每行具有相同数量的单元格。由于例</w:t>
      </w:r>
      <w:r w:rsidR="00227122" w:rsidRPr="00227122">
        <w:t>2</w:t>
      </w:r>
      <w:r w:rsidR="00227122" w:rsidRPr="00227122">
        <w:t>中的表有两列，因此每行将包含两个单元格。单元格以竖条（</w:t>
      </w:r>
      <w:r w:rsidR="00227122" w:rsidRPr="00227122">
        <w:t>|</w:t>
      </w:r>
      <w:r w:rsidR="00227122" w:rsidRPr="00227122">
        <w:t>）开头。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750039" w:rsidRPr="00750039">
        <w:rPr>
          <w:rFonts w:hint="eastAsia"/>
        </w:rPr>
        <w:t>可以在同一行中输入多个单元格或所有单元格，因为处理器每次遇到竖</w:t>
      </w:r>
      <w:r w:rsidR="00750039" w:rsidRPr="00750039">
        <w:rPr>
          <w:rFonts w:hint="eastAsia"/>
        </w:rPr>
        <w:lastRenderedPageBreak/>
        <w:t>条（</w:t>
      </w:r>
      <w:r w:rsidR="00750039" w:rsidRPr="00750039">
        <w:t>|</w:t>
      </w:r>
      <w:r w:rsidR="00750039" w:rsidRPr="00750039">
        <w:t>）时都会创建一个新单元格。</w:t>
      </w:r>
    </w:p>
    <w:p w:rsidR="001440B7" w:rsidRDefault="00750039" w:rsidP="008E2DA8">
      <w:pPr>
        <w:ind w:firstLine="420"/>
      </w:pPr>
      <w:r>
        <w:rPr>
          <w:rFonts w:hint="eastAsia"/>
        </w:rPr>
        <w:t>……</w:t>
      </w:r>
    </w:p>
    <w:p w:rsidR="00624A5B" w:rsidRPr="0019139D" w:rsidRDefault="00750039" w:rsidP="008E2DA8">
      <w:pPr>
        <w:ind w:firstLine="420"/>
      </w:pPr>
      <w:r>
        <w:rPr>
          <w:rFonts w:hint="eastAsia"/>
        </w:rPr>
        <w:t>……</w:t>
      </w:r>
    </w:p>
    <w:p w:rsidR="0035780F" w:rsidRDefault="001440B7" w:rsidP="00670FA3">
      <w:pPr>
        <w:pStyle w:val="5"/>
      </w:pPr>
      <w:r>
        <w:rPr>
          <w:rFonts w:hint="eastAsia"/>
        </w:rPr>
        <w:t>五级标题</w:t>
      </w:r>
    </w:p>
    <w:p w:rsidR="00E90EDE" w:rsidRDefault="00662734" w:rsidP="008E2DA8">
      <w:pPr>
        <w:ind w:firstLine="420"/>
      </w:pPr>
      <w:proofErr w:type="gramStart"/>
      <w:r>
        <w:rPr>
          <w:rFonts w:hint="eastAsia"/>
        </w:rPr>
        <w:t>正文</w:t>
      </w:r>
      <w:r w:rsidR="00E90EDE">
        <w:rPr>
          <w:rFonts w:hint="eastAsia"/>
        </w:rPr>
        <w:t>第</w:t>
      </w:r>
      <w:proofErr w:type="gramEnd"/>
      <w:r w:rsidR="00E90EDE">
        <w:rPr>
          <w:rFonts w:hint="eastAsia"/>
        </w:rPr>
        <w:t>一段：</w:t>
      </w:r>
      <w:r w:rsidR="00674B8A" w:rsidRPr="00674B8A">
        <w:rPr>
          <w:rFonts w:hint="eastAsia"/>
        </w:rPr>
        <w:t>例</w:t>
      </w:r>
      <w:r w:rsidR="00674B8A" w:rsidRPr="00674B8A">
        <w:t xml:space="preserve"> 2</w:t>
      </w:r>
      <w:r w:rsidR="00674B8A" w:rsidRPr="00674B8A">
        <w:t>中的表如下所示。</w:t>
      </w:r>
      <w:r w:rsidR="00674B8A" w:rsidRPr="00674B8A">
        <w:t xml:space="preserve"> </w:t>
      </w:r>
      <w:r w:rsidR="00674B8A" w:rsidRPr="00674B8A">
        <w:t>它包含两列和三行文本，使用默认对齐方式、样式、边框和宽度属性值进行定位和设置样式。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674B8A" w:rsidRPr="00674B8A">
        <w:rPr>
          <w:rFonts w:hint="eastAsia"/>
        </w:rPr>
        <w:t>向示例</w:t>
      </w:r>
      <w:r w:rsidR="00674B8A" w:rsidRPr="00674B8A">
        <w:t>3</w:t>
      </w:r>
      <w:r w:rsidR="00674B8A" w:rsidRPr="00674B8A">
        <w:t>中的表中添加一个标题行。您可以隐式地将表的第一行标识为标题行，方法是将第一行的所有单元格直接输入到开始的表分隔符之后。</w:t>
      </w:r>
    </w:p>
    <w:p w:rsidR="001440B7" w:rsidRPr="001440B7" w:rsidRDefault="00674B8A" w:rsidP="008E2DA8">
      <w:pPr>
        <w:ind w:firstLine="420"/>
      </w:pPr>
      <w:r>
        <w:rPr>
          <w:rFonts w:hint="eastAsia"/>
        </w:rPr>
        <w:t>……</w:t>
      </w:r>
    </w:p>
    <w:p w:rsidR="0019139D" w:rsidRPr="0019139D" w:rsidRDefault="00674B8A" w:rsidP="008E2DA8">
      <w:pPr>
        <w:ind w:firstLine="420"/>
      </w:pPr>
      <w:r>
        <w:rPr>
          <w:rFonts w:hint="eastAsia"/>
        </w:rPr>
        <w:t>……</w:t>
      </w:r>
    </w:p>
    <w:p w:rsidR="0035780F" w:rsidRDefault="001440B7" w:rsidP="00670FA3">
      <w:pPr>
        <w:pStyle w:val="6"/>
      </w:pPr>
      <w:r>
        <w:rPr>
          <w:rFonts w:hint="eastAsia"/>
        </w:rPr>
        <w:t>六级标题</w:t>
      </w:r>
    </w:p>
    <w:p w:rsidR="00E90EDE" w:rsidRDefault="00662734" w:rsidP="008E2DA8">
      <w:pPr>
        <w:ind w:firstLine="420"/>
      </w:pPr>
      <w:proofErr w:type="gramStart"/>
      <w:r>
        <w:rPr>
          <w:rFonts w:hint="eastAsia"/>
        </w:rPr>
        <w:t>正文</w:t>
      </w:r>
      <w:r w:rsidR="00E90EDE">
        <w:rPr>
          <w:rFonts w:hint="eastAsia"/>
        </w:rPr>
        <w:t>第</w:t>
      </w:r>
      <w:proofErr w:type="gramEnd"/>
      <w:r w:rsidR="00E90EDE">
        <w:rPr>
          <w:rFonts w:hint="eastAsia"/>
        </w:rPr>
        <w:t>一段：</w:t>
      </w:r>
      <w:r w:rsidR="00D16820" w:rsidRPr="00D16820">
        <w:t>注释行的（</w:t>
      </w:r>
      <w:r w:rsidR="00D16820" w:rsidRPr="00D16820">
        <w:t>1</w:t>
      </w:r>
      <w:r w:rsidR="00D16820" w:rsidRPr="00D16820">
        <w:t>）表示：在开头分隔符（</w:t>
      </w:r>
      <w:r w:rsidR="00D16820" w:rsidRPr="00D16820">
        <w:t>|==</w:t>
      </w:r>
      <w:r w:rsidR="00D16820" w:rsidRPr="00D16820">
        <w:t>）后面的行上，在一行输入</w:t>
      </w:r>
      <w:proofErr w:type="gramStart"/>
      <w:r w:rsidR="00D16820" w:rsidRPr="00D16820">
        <w:t>表格第</w:t>
      </w:r>
      <w:proofErr w:type="gramEnd"/>
      <w:r w:rsidR="00D16820" w:rsidRPr="00D16820">
        <w:t>一行的所有单元格。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FD4B3D" w:rsidRPr="00FD4B3D">
        <w:rPr>
          <w:rFonts w:hint="eastAsia"/>
        </w:rPr>
        <w:t>当然，也可通过将标题分配给</w:t>
      </w:r>
      <w:r w:rsidR="00FD4B3D" w:rsidRPr="00FD4B3D">
        <w:t>options</w:t>
      </w:r>
      <w:r w:rsidR="00FD4B3D" w:rsidRPr="00FD4B3D">
        <w:t>属性来标识标题行，具体操作请参见后面章节。</w:t>
      </w:r>
    </w:p>
    <w:p w:rsidR="001440B7" w:rsidRPr="001440B7" w:rsidRDefault="00FD4B3D" w:rsidP="008E2DA8">
      <w:pPr>
        <w:ind w:firstLine="420"/>
      </w:pPr>
      <w:r>
        <w:rPr>
          <w:rFonts w:hint="eastAsia"/>
        </w:rPr>
        <w:t>……</w:t>
      </w:r>
    </w:p>
    <w:p w:rsidR="00590895" w:rsidRDefault="00FD4B3D" w:rsidP="008E2DA8">
      <w:pPr>
        <w:ind w:firstLine="420"/>
      </w:pPr>
      <w:r>
        <w:rPr>
          <w:rFonts w:hint="eastAsia"/>
        </w:rPr>
        <w:t>……</w:t>
      </w:r>
    </w:p>
    <w:p w:rsidR="00A90A3F" w:rsidRDefault="001440B7" w:rsidP="00670FA3">
      <w:pPr>
        <w:pStyle w:val="7"/>
      </w:pPr>
      <w:r>
        <w:rPr>
          <w:rFonts w:hint="eastAsia"/>
        </w:rPr>
        <w:t>七级标题</w:t>
      </w:r>
    </w:p>
    <w:p w:rsidR="00E90EDE" w:rsidRDefault="00662734" w:rsidP="008E2DA8">
      <w:pPr>
        <w:ind w:firstLine="420"/>
      </w:pPr>
      <w:proofErr w:type="gramStart"/>
      <w:r>
        <w:rPr>
          <w:rFonts w:hint="eastAsia"/>
        </w:rPr>
        <w:t>正文</w:t>
      </w:r>
      <w:r w:rsidR="00E90EDE">
        <w:rPr>
          <w:rFonts w:hint="eastAsia"/>
        </w:rPr>
        <w:t>第</w:t>
      </w:r>
      <w:proofErr w:type="gramEnd"/>
      <w:r w:rsidR="00E90EDE">
        <w:rPr>
          <w:rFonts w:hint="eastAsia"/>
        </w:rPr>
        <w:t>一段：</w:t>
      </w:r>
      <w:proofErr w:type="gramStart"/>
      <w:r w:rsidR="005F23F6" w:rsidRPr="005F23F6">
        <w:rPr>
          <w:rFonts w:hint="eastAsia"/>
        </w:rPr>
        <w:t>向表添加</w:t>
      </w:r>
      <w:proofErr w:type="gramEnd"/>
      <w:r w:rsidR="005F23F6" w:rsidRPr="005F23F6">
        <w:rPr>
          <w:rFonts w:hint="eastAsia"/>
        </w:rPr>
        <w:t>标题时，处理器会自动在其前面加上标签</w:t>
      </w:r>
      <w:r w:rsidR="005F23F6" w:rsidRPr="005F23F6">
        <w:t>table&lt;n&gt;</w:t>
      </w:r>
      <w:r w:rsidR="005F23F6" w:rsidRPr="005F23F6">
        <w:t>。其中＜</w:t>
      </w:r>
      <w:r w:rsidR="005F23F6" w:rsidRPr="005F23F6">
        <w:t>n</w:t>
      </w:r>
      <w:r w:rsidR="005F23F6" w:rsidRPr="005F23F6">
        <w:t>＞是文档中所有带标题的表从</w:t>
      </w:r>
      <w:r w:rsidR="005F23F6" w:rsidRPr="005F23F6">
        <w:t>1</w:t>
      </w:r>
      <w:r w:rsidR="005F23F6" w:rsidRPr="005F23F6">
        <w:t>开始的索引。</w:t>
      </w:r>
    </w:p>
    <w:p w:rsidR="00E90EDE" w:rsidRDefault="00662734" w:rsidP="008E2DA8">
      <w:pPr>
        <w:ind w:firstLine="420"/>
      </w:pPr>
      <w:r>
        <w:rPr>
          <w:rFonts w:hint="eastAsia"/>
        </w:rPr>
        <w:t>正文</w:t>
      </w:r>
      <w:r w:rsidR="00E90EDE">
        <w:rPr>
          <w:rFonts w:hint="eastAsia"/>
        </w:rPr>
        <w:t>第二段：</w:t>
      </w:r>
      <w:r w:rsidR="00662779" w:rsidRPr="00662779">
        <w:rPr>
          <w:rFonts w:hint="eastAsia"/>
        </w:rPr>
        <w:t>可以在文档级别或每个表上修改此标签。也可以停用该标题标签，具体操作请参见后面章节。</w:t>
      </w:r>
    </w:p>
    <w:p w:rsidR="008A704E" w:rsidRDefault="00662779" w:rsidP="008E2DA8">
      <w:pPr>
        <w:ind w:firstLine="420"/>
      </w:pPr>
      <w:r>
        <w:rPr>
          <w:rFonts w:hint="eastAsia"/>
        </w:rPr>
        <w:t>……</w:t>
      </w:r>
    </w:p>
    <w:p w:rsidR="001908F5" w:rsidRDefault="00662779" w:rsidP="008E2DA8">
      <w:pPr>
        <w:ind w:firstLine="420"/>
      </w:pPr>
      <w:r>
        <w:rPr>
          <w:rFonts w:hint="eastAsia"/>
        </w:rPr>
        <w:t>……</w:t>
      </w:r>
    </w:p>
    <w:p w:rsidR="00E22778" w:rsidRDefault="00E22778" w:rsidP="008E2DA8">
      <w:pPr>
        <w:ind w:firstLine="420"/>
      </w:pPr>
    </w:p>
    <w:sectPr w:rsidR="00E22778" w:rsidSect="007D27A0">
      <w:pgSz w:w="11906" w:h="16838"/>
      <w:pgMar w:top="1440" w:right="1800" w:bottom="1440" w:left="1800" w:header="624" w:footer="850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5"/>
    </wne:keymap>
    <wne:keymap wne:kcmPrimary="0432">
      <wne:acd wne:acdName="acd6"/>
    </wne:keymap>
    <wne:keymap wne:kcmPrimary="0433">
      <wne:acd wne:acdName="acd7"/>
    </wne:keymap>
    <wne:keymap wne:kcmPrimary="0434">
      <wne:acd wne:acdName="acd8"/>
    </wne:keymap>
    <wne:keymap wne:kcmPrimary="0435">
      <wne:acd wne:acdName="acd9"/>
    </wne:keymap>
    <wne:keymap wne:kcmPrimary="0436">
      <wne:acd wne:acdName="acd10"/>
    </wne:keymap>
    <wne:keymap wne:kcmPrimary="0437">
      <wne:acd wne:acdName="acd11"/>
    </wne:keymap>
    <wne:keymap wne:kcmPrimary="0443">
      <wne:acd wne:acdName="acd1"/>
    </wne:keymap>
    <wne:keymap wne:kcmPrimary="0444">
      <wne:acd wne:acdName="acd2"/>
    </wne:keymap>
    <wne:keymap wne:kcmPrimary="0446">
      <wne:acd wne:acdName="acd3"/>
    </wne:keymap>
    <wne:keymap wne:kcmPrimary="0448">
      <wne:acd wne:acdName="acd0"/>
    </wne:keymap>
    <wne:keymap wne:kcmPrimary="0450">
      <wne:acd wne:acdName="acd13"/>
    </wne:keymap>
    <wne:keymap wne:kcmPrimary="0454">
      <wne:acd wne:acdName="acd1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</wne:acdManifest>
  </wne:toolbars>
  <wne:acds>
    <wne:acd wne:argValue="AgBoiDRZ" wne:acdName="acd0" wne:fciIndexBasedOn="0065"/>
    <wne:acd wne:argValue="AgBoiIVRuVs=" wne:acdName="acd1" wne:fciIndexBasedOn="0065"/>
    <wne:acd wne:argValue="AgDjTgF4tWs=" wne:acdName="acd2" wne:fciIndexBasedOn="0065"/>
    <wne:acd wne:argValue="AgD+VmJf" wne:acdName="acd3" wne:fciIndexBasedOn="0065"/>
    <wne:acd wne:acdName="acd4" wne:fciIndexBasedOn="0065"/>
    <wne:acd wne:argValue="AQAAAAEA" wne:acdName="acd5" wne:fciIndexBasedOn="0065"/>
    <wne:acd wne:argValue="AQAAAAIA" wne:acdName="acd6" wne:fciIndexBasedOn="0065"/>
    <wne:acd wne:argValue="AQAAAAMA" wne:acdName="acd7" wne:fciIndexBasedOn="0065"/>
    <wne:acd wne:argValue="AQAAAAQA" wne:acdName="acd8" wne:fciIndexBasedOn="0065"/>
    <wne:acd wne:argValue="AQAAAAUA" wne:acdName="acd9" wne:fciIndexBasedOn="0065"/>
    <wne:acd wne:argValue="AQAAAAYA" wne:acdName="acd10" wne:fciIndexBasedOn="0065"/>
    <wne:acd wne:argValue="AQAAAAcA" wne:acdName="acd11" wne:fciIndexBasedOn="0065"/>
    <wne:acd wne:argValue="AQAAACIA" wne:acdName="acd12" wne:fciIndexBasedOn="0065"/>
    <wne:acd wne:argValue="AQAAAAAA" wne:acdName="acd13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AC3" w:rsidRDefault="001C2AC3" w:rsidP="00A550FC">
      <w:pPr>
        <w:ind w:firstLine="420"/>
      </w:pPr>
      <w:r>
        <w:separator/>
      </w:r>
    </w:p>
    <w:p w:rsidR="001C2AC3" w:rsidRDefault="001C2AC3">
      <w:pPr>
        <w:ind w:firstLine="420"/>
      </w:pPr>
    </w:p>
    <w:p w:rsidR="001C2AC3" w:rsidRDefault="001C2AC3">
      <w:pPr>
        <w:ind w:firstLine="420"/>
      </w:pPr>
    </w:p>
    <w:p w:rsidR="001C2AC3" w:rsidRDefault="001C2AC3">
      <w:pPr>
        <w:ind w:firstLine="420"/>
      </w:pPr>
    </w:p>
  </w:endnote>
  <w:endnote w:type="continuationSeparator" w:id="0">
    <w:p w:rsidR="001C2AC3" w:rsidRDefault="001C2AC3" w:rsidP="00A550FC">
      <w:pPr>
        <w:ind w:firstLine="420"/>
      </w:pPr>
      <w:r>
        <w:continuationSeparator/>
      </w:r>
    </w:p>
    <w:p w:rsidR="001C2AC3" w:rsidRDefault="001C2AC3">
      <w:pPr>
        <w:ind w:firstLine="420"/>
      </w:pPr>
    </w:p>
    <w:p w:rsidR="001C2AC3" w:rsidRDefault="001C2AC3">
      <w:pPr>
        <w:ind w:firstLine="420"/>
      </w:pPr>
    </w:p>
    <w:p w:rsidR="001C2AC3" w:rsidRDefault="001C2AC3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3064" w:rsidRDefault="0078306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3064" w:rsidRDefault="00783064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3064" w:rsidRDefault="00783064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3064" w:rsidRDefault="00783064">
    <w:pPr>
      <w:pStyle w:val="a5"/>
      <w:ind w:firstLine="360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AC3" w:rsidRDefault="001C2AC3" w:rsidP="00A550FC">
      <w:pPr>
        <w:ind w:firstLine="420"/>
      </w:pPr>
      <w:r>
        <w:separator/>
      </w:r>
    </w:p>
    <w:p w:rsidR="001C2AC3" w:rsidRDefault="001C2AC3">
      <w:pPr>
        <w:ind w:firstLine="420"/>
      </w:pPr>
    </w:p>
    <w:p w:rsidR="001C2AC3" w:rsidRDefault="001C2AC3">
      <w:pPr>
        <w:ind w:firstLine="420"/>
      </w:pPr>
    </w:p>
    <w:p w:rsidR="001C2AC3" w:rsidRDefault="001C2AC3">
      <w:pPr>
        <w:ind w:firstLine="420"/>
      </w:pPr>
    </w:p>
  </w:footnote>
  <w:footnote w:type="continuationSeparator" w:id="0">
    <w:p w:rsidR="001C2AC3" w:rsidRDefault="001C2AC3" w:rsidP="00A550FC">
      <w:pPr>
        <w:ind w:firstLine="420"/>
      </w:pPr>
      <w:r>
        <w:continuationSeparator/>
      </w:r>
    </w:p>
    <w:p w:rsidR="001C2AC3" w:rsidRDefault="001C2AC3">
      <w:pPr>
        <w:ind w:firstLine="420"/>
      </w:pPr>
    </w:p>
    <w:p w:rsidR="001C2AC3" w:rsidRDefault="001C2AC3">
      <w:pPr>
        <w:ind w:firstLine="420"/>
      </w:pPr>
    </w:p>
    <w:p w:rsidR="001C2AC3" w:rsidRDefault="001C2AC3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15D4" w:rsidRDefault="004315D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15D4" w:rsidRPr="004315D4" w:rsidRDefault="004315D4" w:rsidP="004315D4">
    <w:pPr>
      <w:ind w:left="42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15D4" w:rsidRDefault="004315D4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3064" w:rsidRPr="00646166" w:rsidRDefault="00783064" w:rsidP="00D656B0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BB21588">
          <wp:simplePos x="0" y="0"/>
          <wp:positionH relativeFrom="column">
            <wp:posOffset>9525</wp:posOffset>
          </wp:positionH>
          <wp:positionV relativeFrom="paragraph">
            <wp:posOffset>22860</wp:posOffset>
          </wp:positionV>
          <wp:extent cx="839649" cy="2340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649" cy="234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6166">
      <w:ptab w:relativeTo="margin" w:alignment="left" w:leader="none"/>
    </w:r>
    <w:r w:rsidRPr="00646166">
      <w:ptab w:relativeTo="margin" w:alignment="left" w:leader="none"/>
    </w:r>
    <w:r w:rsidRPr="0085325F">
      <w:t>Embrace XXXXXX</w:t>
    </w:r>
    <w:r>
      <w:rPr>
        <w:rFonts w:hint="eastAsia"/>
        <w:noProof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508C"/>
    <w:multiLevelType w:val="hybridMultilevel"/>
    <w:tmpl w:val="B4465C50"/>
    <w:lvl w:ilvl="0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039F1499"/>
    <w:multiLevelType w:val="hybridMultilevel"/>
    <w:tmpl w:val="CB8080D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AE05B3E"/>
    <w:multiLevelType w:val="hybridMultilevel"/>
    <w:tmpl w:val="3248753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F957C64"/>
    <w:multiLevelType w:val="hybridMultilevel"/>
    <w:tmpl w:val="CDCA56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2D32774"/>
    <w:multiLevelType w:val="hybridMultilevel"/>
    <w:tmpl w:val="7A9404F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4E46776"/>
    <w:multiLevelType w:val="hybridMultilevel"/>
    <w:tmpl w:val="CBB228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89A5985"/>
    <w:multiLevelType w:val="hybridMultilevel"/>
    <w:tmpl w:val="17B82D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E307D4A"/>
    <w:multiLevelType w:val="hybridMultilevel"/>
    <w:tmpl w:val="BDE0AF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1910E58"/>
    <w:multiLevelType w:val="hybridMultilevel"/>
    <w:tmpl w:val="E83CCFA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0C84D3F"/>
    <w:multiLevelType w:val="hybridMultilevel"/>
    <w:tmpl w:val="5B66DE4C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66145ECA"/>
    <w:multiLevelType w:val="hybridMultilevel"/>
    <w:tmpl w:val="4E5206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D342B1B"/>
    <w:multiLevelType w:val="hybridMultilevel"/>
    <w:tmpl w:val="BE1CA7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53E218C"/>
    <w:multiLevelType w:val="multilevel"/>
    <w:tmpl w:val="829E6B28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suff w:val="nothing"/>
      <w:lvlText w:val="图%1-%8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nothing"/>
      <w:lvlText w:val="表%1-%9 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766856D5"/>
    <w:multiLevelType w:val="hybridMultilevel"/>
    <w:tmpl w:val="D76264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8"/>
  </w:num>
  <w:num w:numId="7">
    <w:abstractNumId w:val="4"/>
  </w:num>
  <w:num w:numId="8">
    <w:abstractNumId w:val="10"/>
  </w:num>
  <w:num w:numId="9">
    <w:abstractNumId w:val="2"/>
  </w:num>
  <w:num w:numId="10">
    <w:abstractNumId w:val="11"/>
  </w:num>
  <w:num w:numId="11">
    <w:abstractNumId w:val="6"/>
  </w:num>
  <w:num w:numId="12">
    <w:abstractNumId w:val="13"/>
  </w:num>
  <w:num w:numId="13">
    <w:abstractNumId w:val="9"/>
  </w:num>
  <w:num w:numId="14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21"/>
    <w:rsid w:val="00001C3D"/>
    <w:rsid w:val="0000449D"/>
    <w:rsid w:val="00005C3E"/>
    <w:rsid w:val="00007F89"/>
    <w:rsid w:val="00010430"/>
    <w:rsid w:val="000112F7"/>
    <w:rsid w:val="0001386A"/>
    <w:rsid w:val="000209AC"/>
    <w:rsid w:val="0003103E"/>
    <w:rsid w:val="00032741"/>
    <w:rsid w:val="00036641"/>
    <w:rsid w:val="00037355"/>
    <w:rsid w:val="00041448"/>
    <w:rsid w:val="00044F1A"/>
    <w:rsid w:val="000451B8"/>
    <w:rsid w:val="0004561B"/>
    <w:rsid w:val="000604A8"/>
    <w:rsid w:val="00062259"/>
    <w:rsid w:val="000651F1"/>
    <w:rsid w:val="00067DAD"/>
    <w:rsid w:val="0007071E"/>
    <w:rsid w:val="0007195F"/>
    <w:rsid w:val="00072716"/>
    <w:rsid w:val="000840AF"/>
    <w:rsid w:val="000A0ED5"/>
    <w:rsid w:val="000A6F41"/>
    <w:rsid w:val="000A7B19"/>
    <w:rsid w:val="000B01B8"/>
    <w:rsid w:val="000B2C51"/>
    <w:rsid w:val="000B5731"/>
    <w:rsid w:val="000B58A6"/>
    <w:rsid w:val="000B773B"/>
    <w:rsid w:val="000C1014"/>
    <w:rsid w:val="000C2D08"/>
    <w:rsid w:val="000C417D"/>
    <w:rsid w:val="000C665B"/>
    <w:rsid w:val="000D56AB"/>
    <w:rsid w:val="000D5965"/>
    <w:rsid w:val="000D5CA5"/>
    <w:rsid w:val="000D764C"/>
    <w:rsid w:val="000E1AB7"/>
    <w:rsid w:val="000F16CF"/>
    <w:rsid w:val="000F38F7"/>
    <w:rsid w:val="000F5301"/>
    <w:rsid w:val="000F6973"/>
    <w:rsid w:val="001046C9"/>
    <w:rsid w:val="00113D8F"/>
    <w:rsid w:val="001145B7"/>
    <w:rsid w:val="00123348"/>
    <w:rsid w:val="00131481"/>
    <w:rsid w:val="00141455"/>
    <w:rsid w:val="001440B7"/>
    <w:rsid w:val="001700DD"/>
    <w:rsid w:val="001703A7"/>
    <w:rsid w:val="00182B82"/>
    <w:rsid w:val="001908F5"/>
    <w:rsid w:val="0019139D"/>
    <w:rsid w:val="00191CFD"/>
    <w:rsid w:val="00192F1A"/>
    <w:rsid w:val="00194A39"/>
    <w:rsid w:val="001A2B1A"/>
    <w:rsid w:val="001A301C"/>
    <w:rsid w:val="001A4E10"/>
    <w:rsid w:val="001B0AC3"/>
    <w:rsid w:val="001B27E4"/>
    <w:rsid w:val="001C2AC3"/>
    <w:rsid w:val="001C624F"/>
    <w:rsid w:val="001D0525"/>
    <w:rsid w:val="001D2A14"/>
    <w:rsid w:val="001D3626"/>
    <w:rsid w:val="001D76EE"/>
    <w:rsid w:val="001D7C08"/>
    <w:rsid w:val="001E004F"/>
    <w:rsid w:val="001E1FA6"/>
    <w:rsid w:val="001E2AAB"/>
    <w:rsid w:val="001E440F"/>
    <w:rsid w:val="001E7335"/>
    <w:rsid w:val="001F6033"/>
    <w:rsid w:val="002036F0"/>
    <w:rsid w:val="00203AA4"/>
    <w:rsid w:val="00204CD0"/>
    <w:rsid w:val="00210804"/>
    <w:rsid w:val="00226733"/>
    <w:rsid w:val="00227122"/>
    <w:rsid w:val="0023003D"/>
    <w:rsid w:val="00232D23"/>
    <w:rsid w:val="0023657C"/>
    <w:rsid w:val="00236F59"/>
    <w:rsid w:val="002427BF"/>
    <w:rsid w:val="00252067"/>
    <w:rsid w:val="002540CB"/>
    <w:rsid w:val="00270986"/>
    <w:rsid w:val="002727B4"/>
    <w:rsid w:val="0027327A"/>
    <w:rsid w:val="0027667F"/>
    <w:rsid w:val="00280C7A"/>
    <w:rsid w:val="002A7AA4"/>
    <w:rsid w:val="002B0A69"/>
    <w:rsid w:val="002B2B59"/>
    <w:rsid w:val="002B3477"/>
    <w:rsid w:val="002C4C09"/>
    <w:rsid w:val="002D02C2"/>
    <w:rsid w:val="002D0F1C"/>
    <w:rsid w:val="002D5A29"/>
    <w:rsid w:val="002E3E12"/>
    <w:rsid w:val="002E7684"/>
    <w:rsid w:val="002F244A"/>
    <w:rsid w:val="002F39FA"/>
    <w:rsid w:val="002F412E"/>
    <w:rsid w:val="002F7023"/>
    <w:rsid w:val="003014B9"/>
    <w:rsid w:val="0030190F"/>
    <w:rsid w:val="003128E6"/>
    <w:rsid w:val="00312E02"/>
    <w:rsid w:val="00316D03"/>
    <w:rsid w:val="00321F75"/>
    <w:rsid w:val="00325DF0"/>
    <w:rsid w:val="0033295F"/>
    <w:rsid w:val="00337D42"/>
    <w:rsid w:val="0034204D"/>
    <w:rsid w:val="00342F71"/>
    <w:rsid w:val="00346F0D"/>
    <w:rsid w:val="0035780F"/>
    <w:rsid w:val="00360C02"/>
    <w:rsid w:val="003612F4"/>
    <w:rsid w:val="00361330"/>
    <w:rsid w:val="00361588"/>
    <w:rsid w:val="00365CB7"/>
    <w:rsid w:val="003667F1"/>
    <w:rsid w:val="003702F4"/>
    <w:rsid w:val="0037221D"/>
    <w:rsid w:val="0037607E"/>
    <w:rsid w:val="00382DAB"/>
    <w:rsid w:val="0039034A"/>
    <w:rsid w:val="0039484C"/>
    <w:rsid w:val="003A0D51"/>
    <w:rsid w:val="003A38DD"/>
    <w:rsid w:val="003A57A7"/>
    <w:rsid w:val="003B2647"/>
    <w:rsid w:val="003B2E79"/>
    <w:rsid w:val="003B4D92"/>
    <w:rsid w:val="003B6D93"/>
    <w:rsid w:val="003B7D69"/>
    <w:rsid w:val="003C33A8"/>
    <w:rsid w:val="003C3913"/>
    <w:rsid w:val="003C495A"/>
    <w:rsid w:val="003C4C31"/>
    <w:rsid w:val="003C52A1"/>
    <w:rsid w:val="003D1C2D"/>
    <w:rsid w:val="003D58AC"/>
    <w:rsid w:val="003D5D9A"/>
    <w:rsid w:val="003F1122"/>
    <w:rsid w:val="00401F46"/>
    <w:rsid w:val="00406A9E"/>
    <w:rsid w:val="004106B5"/>
    <w:rsid w:val="00417F39"/>
    <w:rsid w:val="00421C38"/>
    <w:rsid w:val="004315D4"/>
    <w:rsid w:val="00434FDB"/>
    <w:rsid w:val="00440C26"/>
    <w:rsid w:val="00446B2E"/>
    <w:rsid w:val="004474D9"/>
    <w:rsid w:val="004479B1"/>
    <w:rsid w:val="00450111"/>
    <w:rsid w:val="00450EDB"/>
    <w:rsid w:val="004627DD"/>
    <w:rsid w:val="00463F38"/>
    <w:rsid w:val="00466B93"/>
    <w:rsid w:val="004717FE"/>
    <w:rsid w:val="00476121"/>
    <w:rsid w:val="00476914"/>
    <w:rsid w:val="00477383"/>
    <w:rsid w:val="00485667"/>
    <w:rsid w:val="00486EFE"/>
    <w:rsid w:val="00491499"/>
    <w:rsid w:val="004917E1"/>
    <w:rsid w:val="004927E1"/>
    <w:rsid w:val="0049304F"/>
    <w:rsid w:val="0049741B"/>
    <w:rsid w:val="004A365F"/>
    <w:rsid w:val="004A422C"/>
    <w:rsid w:val="004A5127"/>
    <w:rsid w:val="004B2EF5"/>
    <w:rsid w:val="004C04D0"/>
    <w:rsid w:val="004C707D"/>
    <w:rsid w:val="004D57AE"/>
    <w:rsid w:val="004F5309"/>
    <w:rsid w:val="004F5E9B"/>
    <w:rsid w:val="00500377"/>
    <w:rsid w:val="00510000"/>
    <w:rsid w:val="005126BD"/>
    <w:rsid w:val="005137CE"/>
    <w:rsid w:val="00513F89"/>
    <w:rsid w:val="00515F2A"/>
    <w:rsid w:val="0052090C"/>
    <w:rsid w:val="00520911"/>
    <w:rsid w:val="00527544"/>
    <w:rsid w:val="00530FBA"/>
    <w:rsid w:val="00532A07"/>
    <w:rsid w:val="00536373"/>
    <w:rsid w:val="00536981"/>
    <w:rsid w:val="00536D45"/>
    <w:rsid w:val="00542E8E"/>
    <w:rsid w:val="005443AC"/>
    <w:rsid w:val="00545D1E"/>
    <w:rsid w:val="00565F8B"/>
    <w:rsid w:val="00566081"/>
    <w:rsid w:val="00570166"/>
    <w:rsid w:val="00572966"/>
    <w:rsid w:val="00575C3D"/>
    <w:rsid w:val="00575F37"/>
    <w:rsid w:val="00577D16"/>
    <w:rsid w:val="00580B04"/>
    <w:rsid w:val="00582DCF"/>
    <w:rsid w:val="00583451"/>
    <w:rsid w:val="005846C0"/>
    <w:rsid w:val="005871F5"/>
    <w:rsid w:val="00590895"/>
    <w:rsid w:val="00591B53"/>
    <w:rsid w:val="005A2356"/>
    <w:rsid w:val="005A3F1B"/>
    <w:rsid w:val="005A5E30"/>
    <w:rsid w:val="005A62D2"/>
    <w:rsid w:val="005B48FB"/>
    <w:rsid w:val="005B71AB"/>
    <w:rsid w:val="005B7A59"/>
    <w:rsid w:val="005C21B9"/>
    <w:rsid w:val="005C3021"/>
    <w:rsid w:val="005C594C"/>
    <w:rsid w:val="005D1033"/>
    <w:rsid w:val="005D7250"/>
    <w:rsid w:val="005E2AE3"/>
    <w:rsid w:val="005F23F6"/>
    <w:rsid w:val="005F41C5"/>
    <w:rsid w:val="005F7D16"/>
    <w:rsid w:val="0060242F"/>
    <w:rsid w:val="006034B8"/>
    <w:rsid w:val="00603877"/>
    <w:rsid w:val="00610F47"/>
    <w:rsid w:val="00620398"/>
    <w:rsid w:val="006217AB"/>
    <w:rsid w:val="00623436"/>
    <w:rsid w:val="00623D95"/>
    <w:rsid w:val="00624A5B"/>
    <w:rsid w:val="00625AA7"/>
    <w:rsid w:val="0063106D"/>
    <w:rsid w:val="00637A53"/>
    <w:rsid w:val="00646166"/>
    <w:rsid w:val="00650B82"/>
    <w:rsid w:val="00656B43"/>
    <w:rsid w:val="0065748B"/>
    <w:rsid w:val="0066013E"/>
    <w:rsid w:val="00662734"/>
    <w:rsid w:val="00662779"/>
    <w:rsid w:val="0066644C"/>
    <w:rsid w:val="00670FA3"/>
    <w:rsid w:val="00674B8A"/>
    <w:rsid w:val="00687E64"/>
    <w:rsid w:val="00690703"/>
    <w:rsid w:val="00691F4A"/>
    <w:rsid w:val="006A1234"/>
    <w:rsid w:val="006A3926"/>
    <w:rsid w:val="006A754F"/>
    <w:rsid w:val="006B0D8A"/>
    <w:rsid w:val="006B1AD9"/>
    <w:rsid w:val="006B6459"/>
    <w:rsid w:val="006B6753"/>
    <w:rsid w:val="006C26FD"/>
    <w:rsid w:val="006C31B5"/>
    <w:rsid w:val="006C4958"/>
    <w:rsid w:val="006D3420"/>
    <w:rsid w:val="006D71E8"/>
    <w:rsid w:val="006E1D4B"/>
    <w:rsid w:val="006F1B6E"/>
    <w:rsid w:val="006F2369"/>
    <w:rsid w:val="006F2E71"/>
    <w:rsid w:val="007106BB"/>
    <w:rsid w:val="00715E20"/>
    <w:rsid w:val="007232AF"/>
    <w:rsid w:val="00727C7E"/>
    <w:rsid w:val="0073159E"/>
    <w:rsid w:val="00750039"/>
    <w:rsid w:val="00753828"/>
    <w:rsid w:val="00760FA9"/>
    <w:rsid w:val="00767BEF"/>
    <w:rsid w:val="007825B8"/>
    <w:rsid w:val="00783064"/>
    <w:rsid w:val="00797FEE"/>
    <w:rsid w:val="007A4E70"/>
    <w:rsid w:val="007B32C6"/>
    <w:rsid w:val="007B39B5"/>
    <w:rsid w:val="007B3DFE"/>
    <w:rsid w:val="007C0F29"/>
    <w:rsid w:val="007C2DCD"/>
    <w:rsid w:val="007C5EF5"/>
    <w:rsid w:val="007D27A0"/>
    <w:rsid w:val="007D5100"/>
    <w:rsid w:val="007E091E"/>
    <w:rsid w:val="007F09DC"/>
    <w:rsid w:val="007F0F16"/>
    <w:rsid w:val="0081793E"/>
    <w:rsid w:val="008179CC"/>
    <w:rsid w:val="00817C0A"/>
    <w:rsid w:val="00820022"/>
    <w:rsid w:val="0082245F"/>
    <w:rsid w:val="00823142"/>
    <w:rsid w:val="00823477"/>
    <w:rsid w:val="0082455A"/>
    <w:rsid w:val="00825A4C"/>
    <w:rsid w:val="008260D1"/>
    <w:rsid w:val="00826D26"/>
    <w:rsid w:val="00827C95"/>
    <w:rsid w:val="0083187C"/>
    <w:rsid w:val="00833C90"/>
    <w:rsid w:val="00842082"/>
    <w:rsid w:val="00842E6D"/>
    <w:rsid w:val="00850414"/>
    <w:rsid w:val="0085325F"/>
    <w:rsid w:val="008563AE"/>
    <w:rsid w:val="00856981"/>
    <w:rsid w:val="00856DAC"/>
    <w:rsid w:val="00860D46"/>
    <w:rsid w:val="00861059"/>
    <w:rsid w:val="00861548"/>
    <w:rsid w:val="00864239"/>
    <w:rsid w:val="008715D9"/>
    <w:rsid w:val="00874C84"/>
    <w:rsid w:val="008957F5"/>
    <w:rsid w:val="008A704E"/>
    <w:rsid w:val="008B2BB0"/>
    <w:rsid w:val="008B3967"/>
    <w:rsid w:val="008B3B3C"/>
    <w:rsid w:val="008B60F5"/>
    <w:rsid w:val="008B65E3"/>
    <w:rsid w:val="008C0B07"/>
    <w:rsid w:val="008D7115"/>
    <w:rsid w:val="008D7E0A"/>
    <w:rsid w:val="008E0538"/>
    <w:rsid w:val="008E2DA8"/>
    <w:rsid w:val="008E3898"/>
    <w:rsid w:val="008F0FB6"/>
    <w:rsid w:val="008F3285"/>
    <w:rsid w:val="008F648A"/>
    <w:rsid w:val="009020F0"/>
    <w:rsid w:val="00902850"/>
    <w:rsid w:val="00906A95"/>
    <w:rsid w:val="009114AF"/>
    <w:rsid w:val="0091365B"/>
    <w:rsid w:val="00913FDE"/>
    <w:rsid w:val="0091665F"/>
    <w:rsid w:val="0091668C"/>
    <w:rsid w:val="009206F9"/>
    <w:rsid w:val="00933E07"/>
    <w:rsid w:val="00943435"/>
    <w:rsid w:val="00947224"/>
    <w:rsid w:val="0095158E"/>
    <w:rsid w:val="00955348"/>
    <w:rsid w:val="00957B34"/>
    <w:rsid w:val="00962669"/>
    <w:rsid w:val="009644BC"/>
    <w:rsid w:val="00972DB7"/>
    <w:rsid w:val="00976B54"/>
    <w:rsid w:val="00980653"/>
    <w:rsid w:val="0098425B"/>
    <w:rsid w:val="009903E9"/>
    <w:rsid w:val="00990A75"/>
    <w:rsid w:val="00991A0E"/>
    <w:rsid w:val="009944E7"/>
    <w:rsid w:val="009A6029"/>
    <w:rsid w:val="009B678B"/>
    <w:rsid w:val="009C1D71"/>
    <w:rsid w:val="009C2CCA"/>
    <w:rsid w:val="009C798D"/>
    <w:rsid w:val="009D2D78"/>
    <w:rsid w:val="009E0473"/>
    <w:rsid w:val="009E1CA4"/>
    <w:rsid w:val="009E2A5F"/>
    <w:rsid w:val="009E7ECA"/>
    <w:rsid w:val="009F025E"/>
    <w:rsid w:val="009F0CE7"/>
    <w:rsid w:val="009F167D"/>
    <w:rsid w:val="009F2D1A"/>
    <w:rsid w:val="009F5B3B"/>
    <w:rsid w:val="009F6F5A"/>
    <w:rsid w:val="00A03446"/>
    <w:rsid w:val="00A13766"/>
    <w:rsid w:val="00A20107"/>
    <w:rsid w:val="00A2384B"/>
    <w:rsid w:val="00A23AA3"/>
    <w:rsid w:val="00A270A3"/>
    <w:rsid w:val="00A316E6"/>
    <w:rsid w:val="00A3205A"/>
    <w:rsid w:val="00A332A7"/>
    <w:rsid w:val="00A359FE"/>
    <w:rsid w:val="00A47F72"/>
    <w:rsid w:val="00A53E9A"/>
    <w:rsid w:val="00A550FC"/>
    <w:rsid w:val="00A62A50"/>
    <w:rsid w:val="00A65C89"/>
    <w:rsid w:val="00A672DD"/>
    <w:rsid w:val="00A73080"/>
    <w:rsid w:val="00A74413"/>
    <w:rsid w:val="00A760F0"/>
    <w:rsid w:val="00A7637D"/>
    <w:rsid w:val="00A8041E"/>
    <w:rsid w:val="00A810AE"/>
    <w:rsid w:val="00A817BC"/>
    <w:rsid w:val="00A838DE"/>
    <w:rsid w:val="00A8397B"/>
    <w:rsid w:val="00A8422D"/>
    <w:rsid w:val="00A90A3F"/>
    <w:rsid w:val="00A95EB1"/>
    <w:rsid w:val="00AA2CCF"/>
    <w:rsid w:val="00AA6F4E"/>
    <w:rsid w:val="00AB101B"/>
    <w:rsid w:val="00AB3F76"/>
    <w:rsid w:val="00AB7F49"/>
    <w:rsid w:val="00AC0B3B"/>
    <w:rsid w:val="00AC27E2"/>
    <w:rsid w:val="00AC5177"/>
    <w:rsid w:val="00AC7D3C"/>
    <w:rsid w:val="00AD1DEA"/>
    <w:rsid w:val="00AD4536"/>
    <w:rsid w:val="00AD4D18"/>
    <w:rsid w:val="00AE4A4B"/>
    <w:rsid w:val="00AE5859"/>
    <w:rsid w:val="00AF5E82"/>
    <w:rsid w:val="00AF76DE"/>
    <w:rsid w:val="00B015F5"/>
    <w:rsid w:val="00B02C6C"/>
    <w:rsid w:val="00B13CEA"/>
    <w:rsid w:val="00B15B12"/>
    <w:rsid w:val="00B219CC"/>
    <w:rsid w:val="00B22440"/>
    <w:rsid w:val="00B252D9"/>
    <w:rsid w:val="00B322CB"/>
    <w:rsid w:val="00B3450D"/>
    <w:rsid w:val="00B350D7"/>
    <w:rsid w:val="00B35BDD"/>
    <w:rsid w:val="00B4280E"/>
    <w:rsid w:val="00B47B5E"/>
    <w:rsid w:val="00B53944"/>
    <w:rsid w:val="00B6322D"/>
    <w:rsid w:val="00B70EBC"/>
    <w:rsid w:val="00B72D15"/>
    <w:rsid w:val="00B73B02"/>
    <w:rsid w:val="00B7540A"/>
    <w:rsid w:val="00B84407"/>
    <w:rsid w:val="00B8623A"/>
    <w:rsid w:val="00B86A7C"/>
    <w:rsid w:val="00B909E6"/>
    <w:rsid w:val="00B910BC"/>
    <w:rsid w:val="00B922F0"/>
    <w:rsid w:val="00B94ADD"/>
    <w:rsid w:val="00BA2C19"/>
    <w:rsid w:val="00BA6D04"/>
    <w:rsid w:val="00BA7FE1"/>
    <w:rsid w:val="00BB129D"/>
    <w:rsid w:val="00BB3529"/>
    <w:rsid w:val="00BB52BD"/>
    <w:rsid w:val="00BB6181"/>
    <w:rsid w:val="00BB6F21"/>
    <w:rsid w:val="00BD0FDB"/>
    <w:rsid w:val="00BD4DF2"/>
    <w:rsid w:val="00BF43A9"/>
    <w:rsid w:val="00BF4769"/>
    <w:rsid w:val="00BF63A1"/>
    <w:rsid w:val="00C11799"/>
    <w:rsid w:val="00C16E41"/>
    <w:rsid w:val="00C25274"/>
    <w:rsid w:val="00C2567C"/>
    <w:rsid w:val="00C349BA"/>
    <w:rsid w:val="00C34C70"/>
    <w:rsid w:val="00C3530F"/>
    <w:rsid w:val="00C4215B"/>
    <w:rsid w:val="00C47935"/>
    <w:rsid w:val="00C500D2"/>
    <w:rsid w:val="00C53921"/>
    <w:rsid w:val="00C61C52"/>
    <w:rsid w:val="00C71F0C"/>
    <w:rsid w:val="00C75232"/>
    <w:rsid w:val="00C75B15"/>
    <w:rsid w:val="00C760F6"/>
    <w:rsid w:val="00C957A7"/>
    <w:rsid w:val="00CA2DED"/>
    <w:rsid w:val="00CA6127"/>
    <w:rsid w:val="00CB0DD2"/>
    <w:rsid w:val="00CB1B30"/>
    <w:rsid w:val="00CB4F9B"/>
    <w:rsid w:val="00CB6CBB"/>
    <w:rsid w:val="00CC495D"/>
    <w:rsid w:val="00CD2861"/>
    <w:rsid w:val="00CD7104"/>
    <w:rsid w:val="00CD7209"/>
    <w:rsid w:val="00CD7E92"/>
    <w:rsid w:val="00CE53DE"/>
    <w:rsid w:val="00CF11FB"/>
    <w:rsid w:val="00CF2B75"/>
    <w:rsid w:val="00CF763F"/>
    <w:rsid w:val="00CF7975"/>
    <w:rsid w:val="00D10FEC"/>
    <w:rsid w:val="00D16820"/>
    <w:rsid w:val="00D175EE"/>
    <w:rsid w:val="00D178DE"/>
    <w:rsid w:val="00D201D9"/>
    <w:rsid w:val="00D207C5"/>
    <w:rsid w:val="00D21385"/>
    <w:rsid w:val="00D21B17"/>
    <w:rsid w:val="00D235CA"/>
    <w:rsid w:val="00D24C70"/>
    <w:rsid w:val="00D367A2"/>
    <w:rsid w:val="00D409DC"/>
    <w:rsid w:val="00D54DFB"/>
    <w:rsid w:val="00D562AE"/>
    <w:rsid w:val="00D631DC"/>
    <w:rsid w:val="00D650B1"/>
    <w:rsid w:val="00D656B0"/>
    <w:rsid w:val="00D73C10"/>
    <w:rsid w:val="00D741B3"/>
    <w:rsid w:val="00D75545"/>
    <w:rsid w:val="00D7706D"/>
    <w:rsid w:val="00D8191D"/>
    <w:rsid w:val="00D86371"/>
    <w:rsid w:val="00DA2BAD"/>
    <w:rsid w:val="00DB6342"/>
    <w:rsid w:val="00DB7957"/>
    <w:rsid w:val="00DD2204"/>
    <w:rsid w:val="00DE7C43"/>
    <w:rsid w:val="00DF4137"/>
    <w:rsid w:val="00DF55F0"/>
    <w:rsid w:val="00DF778B"/>
    <w:rsid w:val="00E03BC8"/>
    <w:rsid w:val="00E22778"/>
    <w:rsid w:val="00E23930"/>
    <w:rsid w:val="00E3234D"/>
    <w:rsid w:val="00E35035"/>
    <w:rsid w:val="00E429F4"/>
    <w:rsid w:val="00E4592E"/>
    <w:rsid w:val="00E45AB4"/>
    <w:rsid w:val="00E52766"/>
    <w:rsid w:val="00E5329B"/>
    <w:rsid w:val="00E55B92"/>
    <w:rsid w:val="00E57E53"/>
    <w:rsid w:val="00E6055B"/>
    <w:rsid w:val="00E65D1C"/>
    <w:rsid w:val="00E71170"/>
    <w:rsid w:val="00E711F8"/>
    <w:rsid w:val="00E81198"/>
    <w:rsid w:val="00E83A3D"/>
    <w:rsid w:val="00E84265"/>
    <w:rsid w:val="00E90EDE"/>
    <w:rsid w:val="00E95F57"/>
    <w:rsid w:val="00EA677E"/>
    <w:rsid w:val="00EB7D94"/>
    <w:rsid w:val="00EC0C42"/>
    <w:rsid w:val="00EC164C"/>
    <w:rsid w:val="00EC6768"/>
    <w:rsid w:val="00ED54B3"/>
    <w:rsid w:val="00ED5772"/>
    <w:rsid w:val="00EE55B7"/>
    <w:rsid w:val="00EF2B3B"/>
    <w:rsid w:val="00EF2CC2"/>
    <w:rsid w:val="00F004C9"/>
    <w:rsid w:val="00F033E3"/>
    <w:rsid w:val="00F11162"/>
    <w:rsid w:val="00F125EB"/>
    <w:rsid w:val="00F12E2C"/>
    <w:rsid w:val="00F22904"/>
    <w:rsid w:val="00F22996"/>
    <w:rsid w:val="00F24648"/>
    <w:rsid w:val="00F304BC"/>
    <w:rsid w:val="00F31ACA"/>
    <w:rsid w:val="00F35156"/>
    <w:rsid w:val="00F4720F"/>
    <w:rsid w:val="00F50635"/>
    <w:rsid w:val="00F53635"/>
    <w:rsid w:val="00F56304"/>
    <w:rsid w:val="00F6555B"/>
    <w:rsid w:val="00F65821"/>
    <w:rsid w:val="00F7680F"/>
    <w:rsid w:val="00F83D88"/>
    <w:rsid w:val="00F85139"/>
    <w:rsid w:val="00F861C9"/>
    <w:rsid w:val="00F9399D"/>
    <w:rsid w:val="00F96B90"/>
    <w:rsid w:val="00FA0953"/>
    <w:rsid w:val="00FA099A"/>
    <w:rsid w:val="00FA5351"/>
    <w:rsid w:val="00FA63A3"/>
    <w:rsid w:val="00FB25E4"/>
    <w:rsid w:val="00FC102A"/>
    <w:rsid w:val="00FC319D"/>
    <w:rsid w:val="00FD350C"/>
    <w:rsid w:val="00FD4B3D"/>
    <w:rsid w:val="00FF2449"/>
    <w:rsid w:val="00FF30E0"/>
    <w:rsid w:val="00FF3CB5"/>
    <w:rsid w:val="00FF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C1FFC4-9D42-4289-A392-09AAB20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27BF"/>
    <w:pPr>
      <w:widowControl w:val="0"/>
      <w:spacing w:line="360" w:lineRule="auto"/>
      <w:ind w:firstLineChars="200" w:firstLine="200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autoRedefine/>
    <w:uiPriority w:val="9"/>
    <w:qFormat/>
    <w:rsid w:val="00A62A50"/>
    <w:pPr>
      <w:keepNext/>
      <w:keepLines/>
      <w:numPr>
        <w:numId w:val="1"/>
      </w:numPr>
      <w:spacing w:before="320" w:after="100"/>
      <w:ind w:firstLineChars="0"/>
      <w:outlineLvl w:val="0"/>
    </w:pPr>
    <w:rPr>
      <w:b/>
      <w:bCs/>
      <w:color w:val="0D6292"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631DC"/>
    <w:pPr>
      <w:keepNext/>
      <w:keepLines/>
      <w:numPr>
        <w:ilvl w:val="1"/>
        <w:numId w:val="1"/>
      </w:numPr>
      <w:spacing w:before="200" w:after="100" w:line="415" w:lineRule="auto"/>
      <w:ind w:firstLineChars="0"/>
      <w:outlineLvl w:val="1"/>
    </w:pPr>
    <w:rPr>
      <w:rFonts w:cstheme="majorBidi"/>
      <w:b/>
      <w:bCs/>
      <w:color w:val="0D6292"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7957"/>
    <w:pPr>
      <w:keepNext/>
      <w:keepLines/>
      <w:numPr>
        <w:ilvl w:val="2"/>
        <w:numId w:val="1"/>
      </w:numPr>
      <w:spacing w:before="200" w:after="100" w:line="415" w:lineRule="auto"/>
      <w:ind w:firstLineChars="0"/>
      <w:outlineLvl w:val="2"/>
    </w:pPr>
    <w:rPr>
      <w:b/>
      <w:bCs/>
      <w:color w:val="0D6292"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74413"/>
    <w:pPr>
      <w:keepNext/>
      <w:keepLines/>
      <w:numPr>
        <w:ilvl w:val="3"/>
        <w:numId w:val="1"/>
      </w:numPr>
      <w:pBdr>
        <w:left w:val="single" w:sz="4" w:space="4" w:color="0D6292"/>
        <w:bottom w:val="single" w:sz="4" w:space="1" w:color="0D6292"/>
      </w:pBdr>
      <w:spacing w:before="200" w:after="100" w:line="377" w:lineRule="auto"/>
      <w:ind w:firstLineChars="0"/>
      <w:outlineLvl w:val="3"/>
    </w:pPr>
    <w:rPr>
      <w:rFonts w:cstheme="majorBidi"/>
      <w:b/>
      <w:bCs/>
      <w:color w:val="0D6292"/>
      <w:sz w:val="24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1A2B1A"/>
    <w:pPr>
      <w:keepNext/>
      <w:keepLines/>
      <w:numPr>
        <w:ilvl w:val="4"/>
        <w:numId w:val="1"/>
      </w:numPr>
      <w:pBdr>
        <w:left w:val="single" w:sz="4" w:space="4" w:color="943634"/>
        <w:bottom w:val="single" w:sz="4" w:space="1" w:color="943634"/>
      </w:pBdr>
      <w:spacing w:before="200" w:after="100" w:line="377" w:lineRule="auto"/>
      <w:ind w:firstLineChars="0"/>
      <w:outlineLvl w:val="4"/>
    </w:pPr>
    <w:rPr>
      <w:b/>
      <w:bCs/>
      <w:color w:val="943634"/>
      <w:sz w:val="22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E52766"/>
    <w:pPr>
      <w:keepNext/>
      <w:keepLines/>
      <w:numPr>
        <w:ilvl w:val="5"/>
        <w:numId w:val="1"/>
      </w:numPr>
      <w:pBdr>
        <w:bottom w:val="single" w:sz="4" w:space="1" w:color="943634"/>
      </w:pBdr>
      <w:spacing w:before="200" w:after="100" w:line="319" w:lineRule="auto"/>
      <w:ind w:firstLineChars="0"/>
      <w:outlineLvl w:val="5"/>
    </w:pPr>
    <w:rPr>
      <w:rFonts w:cstheme="majorBidi"/>
      <w:b/>
      <w:bCs/>
      <w:color w:val="943634"/>
      <w:sz w:val="22"/>
      <w:szCs w:val="24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rsid w:val="00FD350C"/>
    <w:pPr>
      <w:keepNext/>
      <w:keepLines/>
      <w:numPr>
        <w:ilvl w:val="6"/>
        <w:numId w:val="1"/>
      </w:numPr>
      <w:pBdr>
        <w:bottom w:val="single" w:sz="4" w:space="1" w:color="943634"/>
      </w:pBdr>
      <w:spacing w:before="200" w:after="100" w:line="319" w:lineRule="auto"/>
      <w:ind w:firstLineChars="0"/>
      <w:outlineLvl w:val="6"/>
    </w:pPr>
    <w:rPr>
      <w:b/>
      <w:bCs/>
      <w:color w:val="943634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B5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qFormat/>
    <w:rsid w:val="00D656B0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360"/>
      <w:jc w:val="righ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56B0"/>
    <w:rPr>
      <w:rFonts w:ascii="Arial" w:eastAsia="宋体" w:hAnsi="Arial"/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rsid w:val="004974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741B"/>
    <w:rPr>
      <w:rFonts w:eastAsia="宋体"/>
      <w:sz w:val="18"/>
      <w:szCs w:val="18"/>
    </w:rPr>
  </w:style>
  <w:style w:type="paragraph" w:styleId="a7">
    <w:name w:val="List Paragraph"/>
    <w:basedOn w:val="a"/>
    <w:uiPriority w:val="34"/>
    <w:qFormat/>
    <w:rsid w:val="00A13766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A62A50"/>
    <w:rPr>
      <w:rFonts w:ascii="Arial" w:eastAsia="宋体" w:hAnsi="Arial"/>
      <w:b/>
      <w:bCs/>
      <w:color w:val="0D6292"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D631DC"/>
    <w:rPr>
      <w:rFonts w:ascii="Arial" w:eastAsia="宋体" w:hAnsi="Arial" w:cstheme="majorBidi"/>
      <w:b/>
      <w:bCs/>
      <w:color w:val="0D6292"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DB7957"/>
    <w:rPr>
      <w:rFonts w:ascii="Arial" w:eastAsia="宋体" w:hAnsi="Arial"/>
      <w:b/>
      <w:bCs/>
      <w:color w:val="0D6292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A74413"/>
    <w:rPr>
      <w:rFonts w:ascii="Arial" w:eastAsia="宋体" w:hAnsi="Arial" w:cstheme="majorBidi"/>
      <w:b/>
      <w:bCs/>
      <w:color w:val="0D629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1A2B1A"/>
    <w:rPr>
      <w:rFonts w:ascii="Arial" w:eastAsia="宋体" w:hAnsi="Arial"/>
      <w:b/>
      <w:bCs/>
      <w:color w:val="943634"/>
      <w:sz w:val="22"/>
      <w:szCs w:val="28"/>
    </w:rPr>
  </w:style>
  <w:style w:type="character" w:customStyle="1" w:styleId="60">
    <w:name w:val="标题 6 字符"/>
    <w:basedOn w:val="a0"/>
    <w:link w:val="6"/>
    <w:uiPriority w:val="9"/>
    <w:rsid w:val="00E52766"/>
    <w:rPr>
      <w:rFonts w:ascii="Arial" w:eastAsia="宋体" w:hAnsi="Arial" w:cstheme="majorBidi"/>
      <w:b/>
      <w:bCs/>
      <w:color w:val="943634"/>
      <w:sz w:val="22"/>
      <w:szCs w:val="24"/>
    </w:rPr>
  </w:style>
  <w:style w:type="character" w:customStyle="1" w:styleId="70">
    <w:name w:val="标题 7 字符"/>
    <w:basedOn w:val="a0"/>
    <w:link w:val="7"/>
    <w:uiPriority w:val="9"/>
    <w:rsid w:val="00FD350C"/>
    <w:rPr>
      <w:rFonts w:ascii="Arial" w:eastAsia="宋体" w:hAnsi="Arial"/>
      <w:b/>
      <w:bCs/>
      <w:color w:val="943634"/>
      <w:sz w:val="22"/>
      <w:szCs w:val="24"/>
    </w:rPr>
  </w:style>
  <w:style w:type="paragraph" w:customStyle="1" w:styleId="a8">
    <w:name w:val="图形"/>
    <w:basedOn w:val="a"/>
    <w:next w:val="a9"/>
    <w:autoRedefine/>
    <w:qFormat/>
    <w:rsid w:val="008E2DA8"/>
    <w:pPr>
      <w:ind w:firstLineChars="0" w:firstLine="0"/>
      <w:jc w:val="center"/>
    </w:pPr>
  </w:style>
  <w:style w:type="paragraph" w:customStyle="1" w:styleId="aa">
    <w:name w:val="表头"/>
    <w:basedOn w:val="a"/>
    <w:link w:val="ab"/>
    <w:autoRedefine/>
    <w:qFormat/>
    <w:rsid w:val="00687E64"/>
    <w:pPr>
      <w:spacing w:before="60" w:after="60" w:line="240" w:lineRule="auto"/>
      <w:ind w:firstLineChars="0" w:firstLine="0"/>
      <w:jc w:val="center"/>
    </w:pPr>
    <w:rPr>
      <w:b/>
      <w:color w:val="FFFFFF" w:themeColor="background1"/>
    </w:rPr>
  </w:style>
  <w:style w:type="paragraph" w:customStyle="1" w:styleId="ac">
    <w:name w:val="表内容"/>
    <w:basedOn w:val="a"/>
    <w:autoRedefine/>
    <w:qFormat/>
    <w:rsid w:val="00E35035"/>
    <w:pPr>
      <w:spacing w:line="276" w:lineRule="auto"/>
      <w:ind w:firstLineChars="0" w:firstLine="0"/>
    </w:pPr>
  </w:style>
  <w:style w:type="paragraph" w:customStyle="1" w:styleId="ad">
    <w:name w:val="代码段"/>
    <w:basedOn w:val="a"/>
    <w:autoRedefine/>
    <w:qFormat/>
    <w:rsid w:val="00B6322D"/>
    <w:pPr>
      <w:spacing w:line="276" w:lineRule="auto"/>
      <w:ind w:firstLineChars="0" w:firstLine="0"/>
    </w:pPr>
    <w:rPr>
      <w:rFonts w:ascii="Courier New" w:hAnsi="Courier New"/>
      <w:sz w:val="18"/>
    </w:rPr>
  </w:style>
  <w:style w:type="character" w:customStyle="1" w:styleId="ab">
    <w:name w:val="表头 字符"/>
    <w:link w:val="aa"/>
    <w:rsid w:val="00687E64"/>
    <w:rPr>
      <w:rFonts w:ascii="Arial" w:eastAsia="宋体" w:hAnsi="Arial"/>
      <w:b/>
      <w:color w:val="FFFFFF" w:themeColor="background1"/>
    </w:rPr>
  </w:style>
  <w:style w:type="paragraph" w:styleId="ae">
    <w:name w:val="Revision"/>
    <w:hidden/>
    <w:uiPriority w:val="99"/>
    <w:semiHidden/>
    <w:rsid w:val="00F50635"/>
    <w:rPr>
      <w:rFonts w:eastAsia="宋体"/>
    </w:rPr>
  </w:style>
  <w:style w:type="paragraph" w:customStyle="1" w:styleId="af">
    <w:name w:val="目录"/>
    <w:basedOn w:val="a"/>
    <w:autoRedefine/>
    <w:qFormat/>
    <w:rsid w:val="008E2DA8"/>
    <w:pPr>
      <w:spacing w:beforeLines="50" w:before="50" w:afterLines="100" w:after="100"/>
      <w:ind w:firstLineChars="0" w:firstLine="0"/>
      <w:jc w:val="center"/>
    </w:pPr>
    <w:rPr>
      <w:b/>
      <w:color w:val="0D6292"/>
      <w:sz w:val="28"/>
    </w:rPr>
  </w:style>
  <w:style w:type="paragraph" w:styleId="TOC1">
    <w:name w:val="toc 1"/>
    <w:basedOn w:val="a"/>
    <w:next w:val="a"/>
    <w:autoRedefine/>
    <w:uiPriority w:val="39"/>
    <w:unhideWhenUsed/>
    <w:qFormat/>
    <w:rsid w:val="00D656B0"/>
    <w:pPr>
      <w:tabs>
        <w:tab w:val="right" w:leader="dot" w:pos="8296"/>
      </w:tabs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rsid w:val="00D656B0"/>
    <w:pPr>
      <w:ind w:leftChars="200" w:left="200"/>
    </w:pPr>
  </w:style>
  <w:style w:type="paragraph" w:styleId="TOC3">
    <w:name w:val="toc 3"/>
    <w:basedOn w:val="a"/>
    <w:next w:val="a"/>
    <w:autoRedefine/>
    <w:uiPriority w:val="39"/>
    <w:unhideWhenUsed/>
    <w:qFormat/>
    <w:rsid w:val="00D656B0"/>
    <w:pPr>
      <w:ind w:leftChars="400" w:left="400"/>
    </w:pPr>
  </w:style>
  <w:style w:type="character" w:styleId="af0">
    <w:name w:val="Hyperlink"/>
    <w:basedOn w:val="a0"/>
    <w:uiPriority w:val="99"/>
    <w:unhideWhenUsed/>
    <w:rsid w:val="0049741B"/>
    <w:rPr>
      <w:color w:val="0563C1" w:themeColor="hyperlink"/>
      <w:u w:val="single"/>
    </w:rPr>
  </w:style>
  <w:style w:type="paragraph" w:customStyle="1" w:styleId="af1">
    <w:name w:val="封面文档标题"/>
    <w:basedOn w:val="a"/>
    <w:autoRedefine/>
    <w:qFormat/>
    <w:rsid w:val="00DE7C43"/>
    <w:pPr>
      <w:spacing w:beforeLines="50" w:before="50" w:afterLines="50" w:after="50" w:line="408" w:lineRule="auto"/>
      <w:jc w:val="center"/>
    </w:pPr>
    <w:rPr>
      <w:rFonts w:eastAsia="黑体"/>
      <w:b/>
      <w:sz w:val="48"/>
    </w:rPr>
  </w:style>
  <w:style w:type="paragraph" w:customStyle="1" w:styleId="af2">
    <w:name w:val="封面共致开源"/>
    <w:basedOn w:val="a"/>
    <w:autoRedefine/>
    <w:qFormat/>
    <w:rsid w:val="008E2DA8"/>
    <w:pPr>
      <w:ind w:firstLineChars="0" w:firstLine="0"/>
      <w:jc w:val="center"/>
    </w:pPr>
    <w:rPr>
      <w:rFonts w:eastAsia="黑体"/>
      <w:sz w:val="28"/>
    </w:rPr>
  </w:style>
  <w:style w:type="paragraph" w:styleId="a9">
    <w:name w:val="caption"/>
    <w:basedOn w:val="a"/>
    <w:next w:val="a"/>
    <w:autoRedefine/>
    <w:uiPriority w:val="35"/>
    <w:unhideWhenUsed/>
    <w:qFormat/>
    <w:rsid w:val="00DF778B"/>
    <w:pPr>
      <w:jc w:val="center"/>
    </w:pPr>
    <w:rPr>
      <w:rFonts w:cstheme="majorBidi"/>
      <w:b/>
      <w:sz w:val="18"/>
      <w:szCs w:val="20"/>
    </w:rPr>
  </w:style>
  <w:style w:type="table" w:customStyle="1" w:styleId="af3">
    <w:name w:val="文档表格"/>
    <w:basedOn w:val="a1"/>
    <w:uiPriority w:val="99"/>
    <w:rsid w:val="00AC0B3B"/>
    <w:rPr>
      <w:rFonts w:eastAsia="宋体"/>
    </w:rPr>
    <w:tblPr>
      <w:tblBorders>
        <w:top w:val="single" w:sz="4" w:space="0" w:color="2F8EC1"/>
        <w:left w:val="single" w:sz="4" w:space="0" w:color="2F8EC1"/>
        <w:bottom w:val="single" w:sz="4" w:space="0" w:color="2F8EC1"/>
        <w:right w:val="single" w:sz="4" w:space="0" w:color="2F8EC1"/>
        <w:insideH w:val="single" w:sz="4" w:space="0" w:color="2F8EC1"/>
        <w:insideV w:val="single" w:sz="4" w:space="0" w:color="2F8EC1"/>
      </w:tblBorders>
    </w:tblPr>
    <w:tblStylePr w:type="firstRow">
      <w:tblPr/>
      <w:tcPr>
        <w:tcBorders>
          <w:top w:val="single" w:sz="2" w:space="0" w:color="2F8EC1"/>
          <w:left w:val="single" w:sz="2" w:space="0" w:color="2F8EC1"/>
          <w:bottom w:val="single" w:sz="2" w:space="0" w:color="2F8EC1"/>
          <w:right w:val="single" w:sz="2" w:space="0" w:color="2F8EC1"/>
          <w:insideH w:val="single" w:sz="2" w:space="0" w:color="2F8EC1"/>
          <w:insideV w:val="single" w:sz="2" w:space="0" w:color="2F8EC1"/>
          <w:tl2br w:val="nil"/>
          <w:tr2bl w:val="nil"/>
        </w:tcBorders>
        <w:shd w:val="clear" w:color="auto" w:fill="0B699B"/>
      </w:tcPr>
    </w:tblStylePr>
  </w:style>
  <w:style w:type="table" w:styleId="af4">
    <w:name w:val="Table Grid"/>
    <w:basedOn w:val="a1"/>
    <w:uiPriority w:val="39"/>
    <w:rsid w:val="00AC0B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0">
    <w:name w:val="标题 8 字符"/>
    <w:basedOn w:val="a0"/>
    <w:link w:val="8"/>
    <w:uiPriority w:val="9"/>
    <w:semiHidden/>
    <w:rsid w:val="002B2B59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BD9FE-AA2C-40FB-A352-D2E87049F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Embrace文档模板-2022</Template>
  <TotalTime>0</TotalTime>
  <Pages>13</Pages>
  <Words>1095</Words>
  <Characters>6246</Characters>
  <Application>Microsoft Office Word</Application>
  <DocSecurity>0</DocSecurity>
  <Lines>52</Lines>
  <Paragraphs>14</Paragraphs>
  <ScaleCrop>false</ScaleCrop>
  <Company>共致开源（北京）信息科技有限公司</Company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gzky</dc:creator>
  <cp:keywords/>
  <dc:description/>
  <cp:lastModifiedBy>gzky</cp:lastModifiedBy>
  <cp:revision>2</cp:revision>
  <dcterms:created xsi:type="dcterms:W3CDTF">2024-08-14T03:12:00Z</dcterms:created>
  <dcterms:modified xsi:type="dcterms:W3CDTF">2024-08-14T03:12:00Z</dcterms:modified>
</cp:coreProperties>
</file>